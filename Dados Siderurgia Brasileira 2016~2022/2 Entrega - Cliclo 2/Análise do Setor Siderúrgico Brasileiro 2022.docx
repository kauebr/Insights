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B61E4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A620CA2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77777777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0DB1CFA8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E76786">
                  <w:rPr>
                    <w:rStyle w:val="SubttuloChar"/>
                    <w:b w:val="0"/>
                    <w:noProof/>
                    <w:lang w:val="pt-BR" w:bidi="pt-BR"/>
                  </w:rPr>
                  <w:t>30 de julho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67486E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2AE9C1D9" w:rsidR="004675AD" w:rsidRDefault="00C9740A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Breve </w:t>
            </w:r>
            <w:r w:rsidR="004675AD">
              <w:rPr>
                <w:lang w:val="pt-BR"/>
              </w:rPr>
              <w:t xml:space="preserve">Análise do </w:t>
            </w:r>
            <w:r>
              <w:rPr>
                <w:lang w:val="pt-BR"/>
              </w:rPr>
              <w:t>S</w:t>
            </w:r>
            <w:r w:rsidR="004675AD">
              <w:rPr>
                <w:lang w:val="pt-BR"/>
              </w:rPr>
              <w:t>etor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011B4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p w14:paraId="60A82E99" w14:textId="5CAAB39B" w:rsidR="00AB02A7" w:rsidRDefault="008E67EC" w:rsidP="00473E7A">
      <w:pPr>
        <w:jc w:val="right"/>
        <w:rPr>
          <w:lang w:val="pt-BR"/>
        </w:rPr>
      </w:pPr>
      <w:r w:rsidRPr="008E67EC">
        <w:rPr>
          <w:highlight w:val="lightGray"/>
          <w:lang w:val="pt-BR"/>
        </w:rPr>
        <w:t xml:space="preserve">O Início </w:t>
      </w:r>
      <w:r w:rsidR="003544E1">
        <w:rPr>
          <w:highlight w:val="lightGray"/>
          <w:lang w:val="pt-BR"/>
        </w:rPr>
        <w:t>d</w:t>
      </w:r>
      <w:r w:rsidRPr="008E67EC">
        <w:rPr>
          <w:highlight w:val="lightGray"/>
          <w:lang w:val="pt-BR"/>
        </w:rPr>
        <w:t xml:space="preserve">a </w:t>
      </w:r>
      <w:r w:rsidR="003544E1">
        <w:rPr>
          <w:highlight w:val="lightGray"/>
          <w:lang w:val="pt-BR"/>
        </w:rPr>
        <w:t>I</w:t>
      </w:r>
      <w:r w:rsidRPr="008E67EC">
        <w:rPr>
          <w:highlight w:val="lightGray"/>
          <w:lang w:val="pt-BR"/>
        </w:rPr>
        <w:t>ndústria Brasileira</w:t>
      </w:r>
      <w:r w:rsidR="00473E7A">
        <w:rPr>
          <w:lang w:val="pt-BR"/>
        </w:rPr>
        <w:t>.</w:t>
      </w:r>
      <w:r>
        <w:rPr>
          <w:lang w:val="pt-BR"/>
        </w:rPr>
        <w:t>...........................................................................</w:t>
      </w:r>
      <w:r w:rsidR="00B13D1B">
        <w:rPr>
          <w:lang w:val="pt-BR"/>
        </w:rPr>
        <w:t xml:space="preserve"> </w:t>
      </w:r>
      <w:r>
        <w:rPr>
          <w:lang w:val="pt-BR"/>
        </w:rPr>
        <w:t xml:space="preserve"> p. 03</w:t>
      </w:r>
    </w:p>
    <w:p w14:paraId="50C16876" w14:textId="08ED681A" w:rsidR="008E67EC" w:rsidRDefault="00473E7A" w:rsidP="00473E7A">
      <w:pPr>
        <w:jc w:val="center"/>
        <w:rPr>
          <w:lang w:val="pt-BR"/>
        </w:rPr>
      </w:pPr>
      <w:r>
        <w:rPr>
          <w:lang w:val="pt-BR"/>
        </w:rPr>
        <w:t xml:space="preserve">  </w:t>
      </w:r>
      <w:r w:rsidR="008E67EC">
        <w:rPr>
          <w:lang w:val="pt-BR"/>
        </w:rPr>
        <w:t>A Indústria no período colonial</w:t>
      </w:r>
      <w:r>
        <w:rPr>
          <w:lang w:val="pt-BR"/>
        </w:rPr>
        <w:t>..</w:t>
      </w:r>
      <w:r w:rsidR="008E67EC">
        <w:rPr>
          <w:lang w:val="pt-BR"/>
        </w:rPr>
        <w:t>..........</w:t>
      </w:r>
      <w:r w:rsidR="00C421EE">
        <w:rPr>
          <w:lang w:val="pt-BR"/>
        </w:rPr>
        <w:t>.</w:t>
      </w:r>
      <w:r w:rsidR="008E67EC">
        <w:rPr>
          <w:lang w:val="pt-BR"/>
        </w:rPr>
        <w:t xml:space="preserve">............................................................. </w:t>
      </w:r>
      <w:r w:rsidR="00C9740A">
        <w:rPr>
          <w:lang w:val="pt-BR"/>
        </w:rPr>
        <w:t xml:space="preserve"> </w:t>
      </w:r>
      <w:r w:rsidR="008E67EC">
        <w:rPr>
          <w:lang w:val="pt-BR"/>
        </w:rPr>
        <w:t>p. 03</w:t>
      </w:r>
    </w:p>
    <w:p w14:paraId="149FE500" w14:textId="6226C350" w:rsidR="008E67EC" w:rsidRPr="003544E1" w:rsidRDefault="003544E1" w:rsidP="00473E7A">
      <w:pPr>
        <w:jc w:val="right"/>
        <w:rPr>
          <w:b w:val="0"/>
          <w:bCs/>
          <w:lang w:val="pt-BR"/>
        </w:rPr>
      </w:pPr>
      <w:r w:rsidRPr="003544E1">
        <w:rPr>
          <w:lang w:val="pt-BR"/>
        </w:rPr>
        <w:t>Siderúrgica moderna</w:t>
      </w:r>
      <w:r>
        <w:rPr>
          <w:lang w:val="pt-BR"/>
        </w:rPr>
        <w:t>.........................................................................................</w:t>
      </w:r>
      <w:r w:rsidR="00C9740A">
        <w:rPr>
          <w:lang w:val="pt-BR"/>
        </w:rPr>
        <w:t>.</w:t>
      </w:r>
      <w:r>
        <w:rPr>
          <w:lang w:val="pt-BR"/>
        </w:rPr>
        <w:t xml:space="preserve">  p. 04</w:t>
      </w:r>
    </w:p>
    <w:p w14:paraId="740ECC40" w14:textId="77777777" w:rsidR="00C9740A" w:rsidRDefault="00C9740A" w:rsidP="00473E7A">
      <w:pPr>
        <w:jc w:val="right"/>
        <w:rPr>
          <w:lang w:val="pt-BR"/>
        </w:rPr>
      </w:pPr>
    </w:p>
    <w:p w14:paraId="3D863183" w14:textId="194730AD" w:rsidR="008E67EC" w:rsidRDefault="003544E1" w:rsidP="00473E7A">
      <w:pPr>
        <w:jc w:val="right"/>
        <w:rPr>
          <w:lang w:val="pt-BR"/>
        </w:rPr>
      </w:pPr>
      <w:r w:rsidRPr="00C9740A">
        <w:rPr>
          <w:highlight w:val="lightGray"/>
          <w:lang w:val="pt-BR"/>
        </w:rPr>
        <w:t>Mercado Atua</w:t>
      </w:r>
      <w:r w:rsidR="00C9740A" w:rsidRPr="00C9740A">
        <w:rPr>
          <w:highlight w:val="lightGray"/>
          <w:lang w:val="pt-BR"/>
        </w:rPr>
        <w:t>l</w:t>
      </w:r>
      <w:r w:rsidR="00C9740A">
        <w:rPr>
          <w:lang w:val="pt-BR"/>
        </w:rPr>
        <w:t>....................................................................................................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D173C3">
        <w:rPr>
          <w:lang w:val="pt-BR"/>
        </w:rPr>
        <w:t>6</w:t>
      </w:r>
    </w:p>
    <w:p w14:paraId="36AD0188" w14:textId="020DA589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 </w:t>
      </w:r>
      <w:r w:rsidR="00C9740A">
        <w:rPr>
          <w:lang w:val="pt-BR"/>
        </w:rPr>
        <w:t>Fluxo simplificado de produção do aço...</w:t>
      </w:r>
      <w:r>
        <w:rPr>
          <w:lang w:val="pt-BR"/>
        </w:rPr>
        <w:t>..</w:t>
      </w:r>
      <w:r w:rsidR="00C9740A">
        <w:rPr>
          <w:lang w:val="pt-BR"/>
        </w:rPr>
        <w:t>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C421EE">
        <w:rPr>
          <w:lang w:val="pt-BR"/>
        </w:rPr>
        <w:t>6</w:t>
      </w:r>
    </w:p>
    <w:p w14:paraId="4ABFC318" w14:textId="62EEB28D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Minério de ferro brasileiro...........................</w:t>
      </w:r>
      <w:r w:rsidR="00C421EE">
        <w:rPr>
          <w:lang w:val="pt-BR"/>
        </w:rPr>
        <w:t>.</w:t>
      </w:r>
      <w:r>
        <w:rPr>
          <w:lang w:val="pt-BR"/>
        </w:rPr>
        <w:t>.....................................................  p. 07</w:t>
      </w:r>
    </w:p>
    <w:p w14:paraId="46BE5E91" w14:textId="7A44BCF6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Produção de aço bruto.......................................................................................  p. 07</w:t>
      </w:r>
    </w:p>
    <w:p w14:paraId="2201BF73" w14:textId="42C3C577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Impacto do aço no meio ambiente.....................................................................  p. 08</w:t>
      </w:r>
    </w:p>
    <w:p w14:paraId="42387CA8" w14:textId="49706F99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Projeto Tamar....................................................................................................  p. 09</w:t>
      </w:r>
    </w:p>
    <w:p w14:paraId="1FB634BC" w14:textId="6FF3444C" w:rsidR="00C421EE" w:rsidRDefault="00C421EE" w:rsidP="00473E7A">
      <w:pPr>
        <w:jc w:val="right"/>
        <w:rPr>
          <w:lang w:val="pt-BR"/>
        </w:rPr>
      </w:pPr>
    </w:p>
    <w:p w14:paraId="628FFB0A" w14:textId="027BE83C" w:rsidR="00C421EE" w:rsidRDefault="00C421EE" w:rsidP="00473E7A">
      <w:pPr>
        <w:jc w:val="right"/>
        <w:rPr>
          <w:lang w:val="pt-BR"/>
        </w:rPr>
      </w:pPr>
      <w:r w:rsidRPr="00C421EE">
        <w:rPr>
          <w:highlight w:val="lightGray"/>
          <w:lang w:val="pt-BR"/>
        </w:rPr>
        <w:t>Parque Siderúrgico Brasileiro</w:t>
      </w:r>
      <w:r>
        <w:rPr>
          <w:lang w:val="pt-BR"/>
        </w:rPr>
        <w:t>...............................................................................</w:t>
      </w:r>
      <w:r w:rsidR="00ED68F4">
        <w:rPr>
          <w:lang w:val="pt-BR"/>
        </w:rPr>
        <w:t xml:space="preserve"> </w:t>
      </w:r>
      <w:r>
        <w:rPr>
          <w:lang w:val="pt-BR"/>
        </w:rPr>
        <w:t xml:space="preserve"> p. 11</w:t>
      </w:r>
    </w:p>
    <w:p w14:paraId="0256E27E" w14:textId="517634A8" w:rsidR="00C421EE" w:rsidRDefault="00C421EE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473E7A">
        <w:rPr>
          <w:lang w:val="pt-BR"/>
        </w:rPr>
        <w:t xml:space="preserve"> </w:t>
      </w:r>
      <w:r>
        <w:rPr>
          <w:lang w:val="pt-BR"/>
        </w:rPr>
        <w:t>A mão de obra..................................................................................................</w:t>
      </w:r>
      <w:r w:rsidR="00ED68F4">
        <w:rPr>
          <w:lang w:val="pt-BR"/>
        </w:rPr>
        <w:t xml:space="preserve">. </w:t>
      </w:r>
      <w:r>
        <w:rPr>
          <w:lang w:val="pt-BR"/>
        </w:rPr>
        <w:t xml:space="preserve"> p. 12</w:t>
      </w:r>
    </w:p>
    <w:p w14:paraId="6116B2A7" w14:textId="3ED08EC7" w:rsidR="00ED68F4" w:rsidRDefault="00ED68F4" w:rsidP="00473E7A">
      <w:pPr>
        <w:jc w:val="right"/>
        <w:rPr>
          <w:lang w:val="pt-BR"/>
        </w:rPr>
      </w:pPr>
    </w:p>
    <w:p w14:paraId="6D69995C" w14:textId="2D5F685F" w:rsidR="00ED68F4" w:rsidRDefault="00ED68F4" w:rsidP="00473E7A">
      <w:pPr>
        <w:jc w:val="right"/>
        <w:rPr>
          <w:lang w:val="pt-BR"/>
        </w:rPr>
      </w:pPr>
      <w:r w:rsidRPr="00ED68F4">
        <w:rPr>
          <w:highlight w:val="lightGray"/>
          <w:lang w:val="pt-BR"/>
        </w:rPr>
        <w:t>Exportações</w:t>
      </w:r>
      <w:r>
        <w:rPr>
          <w:lang w:val="pt-BR"/>
        </w:rPr>
        <w:t>........................................................................................................</w:t>
      </w:r>
      <w:r w:rsidR="00EA73AF">
        <w:rPr>
          <w:lang w:val="pt-BR"/>
        </w:rPr>
        <w:t>.</w:t>
      </w:r>
      <w:r>
        <w:rPr>
          <w:lang w:val="pt-BR"/>
        </w:rPr>
        <w:t>. p.</w:t>
      </w:r>
      <w:r w:rsidR="00EA73AF">
        <w:rPr>
          <w:lang w:val="pt-BR"/>
        </w:rPr>
        <w:t xml:space="preserve"> </w:t>
      </w:r>
      <w:r>
        <w:rPr>
          <w:lang w:val="pt-BR"/>
        </w:rPr>
        <w:t>13</w:t>
      </w:r>
    </w:p>
    <w:p w14:paraId="41314D5C" w14:textId="39F0EA9B" w:rsidR="00C421EE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ED68F4">
        <w:rPr>
          <w:lang w:val="pt-BR"/>
        </w:rPr>
        <w:t>O fim do protecionismo norte americano...........................................................  p.</w:t>
      </w:r>
      <w:r w:rsidR="00EA73AF">
        <w:rPr>
          <w:lang w:val="pt-BR"/>
        </w:rPr>
        <w:t xml:space="preserve"> </w:t>
      </w:r>
      <w:r w:rsidR="00ED68F4">
        <w:rPr>
          <w:lang w:val="pt-BR"/>
        </w:rPr>
        <w:t>13</w:t>
      </w:r>
    </w:p>
    <w:p w14:paraId="705C49D2" w14:textId="1F88EA03" w:rsidR="00C421EE" w:rsidRDefault="00C421EE" w:rsidP="00473E7A">
      <w:pPr>
        <w:jc w:val="right"/>
        <w:rPr>
          <w:lang w:val="pt-BR"/>
        </w:rPr>
      </w:pPr>
    </w:p>
    <w:p w14:paraId="68CBEB80" w14:textId="2704AD4D" w:rsidR="008E67EC" w:rsidRDefault="00C9740A" w:rsidP="00473E7A">
      <w:pPr>
        <w:jc w:val="right"/>
        <w:rPr>
          <w:lang w:val="pt-BR"/>
        </w:rPr>
      </w:pPr>
      <w:r w:rsidRPr="00B13D1B">
        <w:rPr>
          <w:highlight w:val="lightGray"/>
          <w:lang w:val="pt-BR"/>
        </w:rPr>
        <w:t xml:space="preserve">Aço Verde: </w:t>
      </w:r>
      <w:r w:rsidR="00B13D1B">
        <w:rPr>
          <w:highlight w:val="lightGray"/>
          <w:lang w:val="pt-BR"/>
        </w:rPr>
        <w:t>O</w:t>
      </w:r>
      <w:r w:rsidRPr="00B13D1B">
        <w:rPr>
          <w:highlight w:val="lightGray"/>
          <w:lang w:val="pt-BR"/>
        </w:rPr>
        <w:t xml:space="preserve"> </w:t>
      </w:r>
      <w:r w:rsidR="00B13D1B">
        <w:rPr>
          <w:highlight w:val="lightGray"/>
          <w:lang w:val="pt-BR"/>
        </w:rPr>
        <w:t>M</w:t>
      </w:r>
      <w:r w:rsidRPr="00B13D1B">
        <w:rPr>
          <w:highlight w:val="lightGray"/>
          <w:lang w:val="pt-BR"/>
        </w:rPr>
        <w:t xml:space="preserve">aterial </w:t>
      </w:r>
      <w:r w:rsidR="00B13D1B">
        <w:rPr>
          <w:highlight w:val="lightGray"/>
          <w:lang w:val="pt-BR"/>
        </w:rPr>
        <w:t>Q</w:t>
      </w:r>
      <w:r w:rsidRPr="00B13D1B">
        <w:rPr>
          <w:highlight w:val="lightGray"/>
          <w:lang w:val="pt-BR"/>
        </w:rPr>
        <w:t xml:space="preserve">ue </w:t>
      </w:r>
      <w:r w:rsidR="00B13D1B" w:rsidRPr="00ED68F4">
        <w:rPr>
          <w:highlight w:val="lightGray"/>
          <w:lang w:val="pt-BR"/>
        </w:rPr>
        <w:t>T</w:t>
      </w:r>
      <w:r w:rsidRPr="00ED68F4">
        <w:rPr>
          <w:highlight w:val="lightGray"/>
          <w:lang w:val="pt-BR"/>
        </w:rPr>
        <w:t xml:space="preserve">ransformará </w:t>
      </w:r>
      <w:r w:rsidR="00ED68F4" w:rsidRPr="00ED68F4">
        <w:rPr>
          <w:highlight w:val="lightGray"/>
          <w:lang w:val="pt-BR"/>
        </w:rPr>
        <w:t>o Setor</w:t>
      </w:r>
      <w:r w:rsidR="00ED68F4">
        <w:rPr>
          <w:lang w:val="pt-BR"/>
        </w:rPr>
        <w:t>.....</w:t>
      </w:r>
      <w:r>
        <w:rPr>
          <w:lang w:val="pt-BR"/>
        </w:rPr>
        <w:t>..........................................</w:t>
      </w:r>
      <w:r w:rsidR="00ED68F4">
        <w:rPr>
          <w:lang w:val="pt-BR"/>
        </w:rPr>
        <w:t>.</w:t>
      </w:r>
      <w:r>
        <w:rPr>
          <w:lang w:val="pt-BR"/>
        </w:rPr>
        <w:t xml:space="preserve">  p. 1</w:t>
      </w:r>
      <w:r w:rsidR="00ED68F4">
        <w:rPr>
          <w:lang w:val="pt-BR"/>
        </w:rPr>
        <w:t>4</w:t>
      </w:r>
    </w:p>
    <w:p w14:paraId="660D86A6" w14:textId="420EEBBB" w:rsidR="008E67EC" w:rsidRDefault="00B13D1B" w:rsidP="00473E7A">
      <w:pPr>
        <w:jc w:val="right"/>
        <w:rPr>
          <w:lang w:val="pt-BR"/>
        </w:rPr>
      </w:pPr>
      <w:r>
        <w:rPr>
          <w:lang w:val="pt-BR"/>
        </w:rPr>
        <w:t>Hidrogênio na indústria do aço...........................................................................  p. 1</w:t>
      </w:r>
      <w:r w:rsidR="00090203">
        <w:rPr>
          <w:lang w:val="pt-BR"/>
        </w:rPr>
        <w:t>2</w:t>
      </w:r>
    </w:p>
    <w:p w14:paraId="1F06C6CB" w14:textId="318E7AEF" w:rsidR="008F622A" w:rsidRDefault="008F622A" w:rsidP="00473E7A">
      <w:pPr>
        <w:jc w:val="right"/>
        <w:rPr>
          <w:lang w:val="pt-BR"/>
        </w:rPr>
      </w:pPr>
      <w:r>
        <w:rPr>
          <w:lang w:val="pt-BR"/>
        </w:rPr>
        <w:t>Projeto Hybrit</w:t>
      </w:r>
      <w:r w:rsidR="00ED68F4">
        <w:rPr>
          <w:lang w:val="pt-BR"/>
        </w:rPr>
        <w:t>.....................................................................................................  p. 15</w:t>
      </w:r>
    </w:p>
    <w:p w14:paraId="459BF3B0" w14:textId="0AE07EE8" w:rsidR="00ED68F4" w:rsidRDefault="00ED68F4" w:rsidP="00473E7A">
      <w:pPr>
        <w:jc w:val="right"/>
        <w:rPr>
          <w:lang w:val="pt-BR"/>
        </w:rPr>
      </w:pPr>
    </w:p>
    <w:p w14:paraId="61714732" w14:textId="76D8D542" w:rsidR="00ED68F4" w:rsidRDefault="00ED68F4" w:rsidP="00473E7A">
      <w:pPr>
        <w:jc w:val="right"/>
        <w:rPr>
          <w:lang w:val="pt-BR"/>
        </w:rPr>
      </w:pPr>
      <w:r w:rsidRPr="00EA73AF">
        <w:rPr>
          <w:highlight w:val="lightGray"/>
          <w:lang w:val="pt-BR"/>
        </w:rPr>
        <w:t>Tendências</w:t>
      </w:r>
      <w:r>
        <w:rPr>
          <w:lang w:val="pt-BR"/>
        </w:rPr>
        <w:t>...........................................................................................................  p. 17</w:t>
      </w:r>
    </w:p>
    <w:p w14:paraId="28BE1BCE" w14:textId="443A7407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>As grandes empresas do setor............................................................................  p. 17</w:t>
      </w:r>
    </w:p>
    <w:p w14:paraId="7F1B1202" w14:textId="77777777" w:rsidR="00473E7A" w:rsidRDefault="00473E7A" w:rsidP="00DF027C">
      <w:pPr>
        <w:rPr>
          <w:lang w:val="pt-BR"/>
        </w:rPr>
      </w:pPr>
    </w:p>
    <w:p w14:paraId="419F9340" w14:textId="21E0CDD3" w:rsidR="008E67EC" w:rsidRDefault="008E67EC" w:rsidP="00DF027C">
      <w:pPr>
        <w:rPr>
          <w:lang w:val="pt-BR"/>
        </w:rPr>
      </w:pPr>
    </w:p>
    <w:p w14:paraId="4844EDBF" w14:textId="176186EA" w:rsidR="008E67EC" w:rsidRDefault="008E67EC" w:rsidP="00DF027C">
      <w:pPr>
        <w:rPr>
          <w:lang w:val="pt-BR"/>
        </w:rPr>
      </w:pPr>
    </w:p>
    <w:p w14:paraId="13818046" w14:textId="6A22B8EC" w:rsidR="008E67EC" w:rsidRDefault="008E67EC" w:rsidP="00DF027C">
      <w:pPr>
        <w:rPr>
          <w:lang w:val="pt-BR"/>
        </w:rPr>
      </w:pPr>
    </w:p>
    <w:p w14:paraId="468C91E4" w14:textId="7EA4E396" w:rsidR="008E67EC" w:rsidRDefault="008E67EC" w:rsidP="00DF027C">
      <w:pPr>
        <w:rPr>
          <w:lang w:val="pt-BR"/>
        </w:rPr>
      </w:pPr>
    </w:p>
    <w:p w14:paraId="16BBFF09" w14:textId="4533B464" w:rsidR="00ED68F4" w:rsidRDefault="00ED68F4" w:rsidP="00DF027C">
      <w:pPr>
        <w:rPr>
          <w:lang w:val="pt-BR"/>
        </w:rPr>
      </w:pPr>
    </w:p>
    <w:p w14:paraId="6B9C3C0A" w14:textId="77777777" w:rsidR="00ED68F4" w:rsidRPr="004F0028" w:rsidRDefault="00ED68F4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4675AD" w:rsidRPr="004F0028" w14:paraId="774A6391" w14:textId="77777777" w:rsidTr="00C9740A">
        <w:trPr>
          <w:trHeight w:val="3546"/>
        </w:trPr>
        <w:tc>
          <w:tcPr>
            <w:tcW w:w="10034" w:type="dxa"/>
          </w:tcPr>
          <w:p w14:paraId="2F737E0B" w14:textId="5A7FCEDE" w:rsidR="00857EB1" w:rsidRDefault="00000000" w:rsidP="00183DC7">
            <w:pPr>
              <w:pStyle w:val="Ttulo"/>
              <w:rPr>
                <w:lang w:val="pt-BR"/>
              </w:rPr>
            </w:pPr>
            <w:sdt>
              <w:sdtPr>
                <w:rPr>
                  <w:lang w:val="pt-BR"/>
                </w:rPr>
                <w:id w:val="-1432736813"/>
                <w:placeholder>
                  <w:docPart w:val="853FA0C3C6F84EC088F97F57F9513A23"/>
                </w:placeholder>
                <w15:appearance w15:val="hidden"/>
              </w:sdtPr>
              <w:sdtContent>
                <w:r w:rsidR="00A012A9">
                  <w:rPr>
                    <w:lang w:val="pt-BR"/>
                  </w:rPr>
                  <w:t xml:space="preserve">O </w:t>
                </w:r>
                <w:r w:rsidR="008E67EC">
                  <w:rPr>
                    <w:lang w:val="pt-BR"/>
                  </w:rPr>
                  <w:t>I</w:t>
                </w:r>
                <w:r w:rsidR="00A012A9">
                  <w:rPr>
                    <w:lang w:val="pt-BR"/>
                  </w:rPr>
                  <w:t xml:space="preserve">nício da </w:t>
                </w:r>
                <w:r w:rsidR="008E67EC">
                  <w:rPr>
                    <w:lang w:val="pt-BR"/>
                  </w:rPr>
                  <w:t>I</w:t>
                </w:r>
                <w:r w:rsidR="00A012A9">
                  <w:rPr>
                    <w:lang w:val="pt-BR"/>
                  </w:rPr>
                  <w:t>ndústria</w:t>
                </w:r>
              </w:sdtContent>
            </w:sdt>
            <w:r w:rsidR="009C2DF7">
              <w:rPr>
                <w:lang w:val="pt-BR"/>
              </w:rPr>
              <w:t xml:space="preserve"> Brasileira</w:t>
            </w:r>
          </w:p>
          <w:p w14:paraId="23E23962" w14:textId="68237F80" w:rsidR="004675AD" w:rsidRDefault="00C40F5D" w:rsidP="00C40F5D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A012A9" w:rsidRPr="00857EB1">
              <w:rPr>
                <w:lang w:val="pt-BR"/>
              </w:rPr>
              <w:t>A indústria</w:t>
            </w:r>
            <w:r w:rsidR="009C2DF7" w:rsidRPr="00857EB1">
              <w:rPr>
                <w:lang w:val="pt-BR"/>
              </w:rPr>
              <w:t xml:space="preserve"> no período colonial</w:t>
            </w:r>
            <w:r w:rsidR="00A012A9" w:rsidRPr="00857EB1">
              <w:rPr>
                <w:lang w:val="pt-BR"/>
              </w:rPr>
              <w:t xml:space="preserve"> </w:t>
            </w:r>
          </w:p>
          <w:p w14:paraId="017942FC" w14:textId="77777777" w:rsidR="00857EB1" w:rsidRDefault="00857EB1" w:rsidP="00857EB1">
            <w:pPr>
              <w:pStyle w:val="Subttulo"/>
              <w:framePr w:wrap="around"/>
              <w:rPr>
                <w:lang w:val="pt-BR"/>
              </w:rPr>
            </w:pPr>
          </w:p>
          <w:p w14:paraId="314B01EB" w14:textId="77777777" w:rsidR="00857EB1" w:rsidRDefault="00857EB1" w:rsidP="00857EB1">
            <w:pPr>
              <w:pStyle w:val="Subttulo"/>
              <w:framePr w:wrap="around"/>
              <w:rPr>
                <w:lang w:val="pt-BR"/>
              </w:rPr>
            </w:pPr>
          </w:p>
          <w:p w14:paraId="53C820F6" w14:textId="21E5CF3D" w:rsidR="00802C0A" w:rsidRPr="00AD6E44" w:rsidRDefault="00183DC7" w:rsidP="00183DC7">
            <w:r>
              <w:t xml:space="preserve">    </w:t>
            </w:r>
            <w:r w:rsidR="00802C0A" w:rsidRPr="00AD6E44">
              <w:t>Durante muito tempo, era proibido, entre outras muitas atividades,</w:t>
            </w:r>
            <w:r w:rsidR="00AD6E44" w:rsidRPr="00AD6E44">
              <w:t xml:space="preserve"> </w:t>
            </w:r>
            <w:r w:rsidR="00802C0A" w:rsidRPr="00AD6E44">
              <w:t>fabricar ferro industrialmente no Brasil e, além disso, não havia</w:t>
            </w:r>
            <w:r w:rsidR="00AD6E44">
              <w:t xml:space="preserve"> </w:t>
            </w:r>
            <w:r w:rsidR="00802C0A" w:rsidRPr="00AD6E44">
              <w:t>aqui quem conhecesse efetivamente as técnicas de fazê-lo em</w:t>
            </w:r>
            <w:r w:rsidR="00AD6E44">
              <w:t xml:space="preserve"> </w:t>
            </w:r>
            <w:r w:rsidR="00802C0A" w:rsidRPr="00AD6E44">
              <w:t>larga escala. Num período belicoso, quando as nações saíam mar</w:t>
            </w:r>
            <w:r w:rsidR="00AD6E44">
              <w:t xml:space="preserve"> </w:t>
            </w:r>
            <w:r w:rsidR="00802C0A" w:rsidRPr="00AD6E44">
              <w:t>afora para conquistar terras muitas vezes maiores que seu próprio</w:t>
            </w:r>
          </w:p>
          <w:p w14:paraId="3BEEB0CF" w14:textId="7BBF7A14" w:rsidR="00802C0A" w:rsidRPr="00AD6E44" w:rsidRDefault="00802C0A" w:rsidP="00183DC7">
            <w:r w:rsidRPr="00AD6E44">
              <w:t>território, como no caso de Portugal, manter a dependência das</w:t>
            </w:r>
            <w:r w:rsidR="00AD6E44">
              <w:t xml:space="preserve"> </w:t>
            </w:r>
            <w:r w:rsidRPr="00AD6E44">
              <w:t>colônias não significava apenas aversão a riscos, era questão de</w:t>
            </w:r>
            <w:r w:rsidR="00AD6E44">
              <w:t xml:space="preserve"> </w:t>
            </w:r>
            <w:r w:rsidRPr="00AD6E44">
              <w:t>sobrevivência.</w:t>
            </w:r>
            <w:r w:rsidR="00AD6E44">
              <w:t xml:space="preserve"> </w:t>
            </w:r>
            <w:r w:rsidRPr="00AD6E44">
              <w:t>Então, a chegada da Família Real Portuguesa, em 1808, significou</w:t>
            </w:r>
            <w:r w:rsidR="00AD6E44">
              <w:t xml:space="preserve"> </w:t>
            </w:r>
            <w:r w:rsidRPr="00AD6E44">
              <w:t>uma reviravolta na história da siderurgia do Brasil, sobretudo por</w:t>
            </w:r>
            <w:r w:rsidR="00AD6E44">
              <w:t xml:space="preserve"> </w:t>
            </w:r>
            <w:r w:rsidRPr="00AD6E44">
              <w:t>dois motivos: as usinas, enfim, foram autorizadas e incentivadas</w:t>
            </w:r>
            <w:r w:rsidR="00AD6E44">
              <w:t xml:space="preserve"> </w:t>
            </w:r>
            <w:r w:rsidRPr="00AD6E44">
              <w:t>pela Coroa; um número maior de viajantes estrangeiros puderam</w:t>
            </w:r>
          </w:p>
          <w:p w14:paraId="38C02A96" w14:textId="775786CD" w:rsidR="004675AD" w:rsidRPr="00AD6E44" w:rsidRDefault="00802C0A" w:rsidP="00183DC7">
            <w:r w:rsidRPr="00AD6E44">
              <w:t>entrar no país, alguns dos quais especialistas na área da fabricação</w:t>
            </w:r>
            <w:r w:rsidR="00AD6E44">
              <w:t xml:space="preserve"> </w:t>
            </w:r>
            <w:r w:rsidRPr="00AD6E44">
              <w:t>de ferro. Começava aí</w:t>
            </w:r>
            <w:r w:rsidR="0017088B" w:rsidRPr="00AD6E44">
              <w:t xml:space="preserve">, </w:t>
            </w:r>
            <w:proofErr w:type="gramStart"/>
            <w:r w:rsidR="0017088B" w:rsidRPr="00AD6E44">
              <w:t xml:space="preserve">juntos, </w:t>
            </w:r>
            <w:r w:rsidRPr="00AD6E44">
              <w:t xml:space="preserve"> o</w:t>
            </w:r>
            <w:proofErr w:type="gramEnd"/>
            <w:r w:rsidRPr="00AD6E44">
              <w:t xml:space="preserve"> processo de constituição da nação</w:t>
            </w:r>
            <w:r w:rsidR="00AD6E44">
              <w:t xml:space="preserve"> </w:t>
            </w:r>
            <w:r w:rsidRPr="00AD6E44">
              <w:t>brasileira</w:t>
            </w:r>
            <w:r w:rsidR="0017088B" w:rsidRPr="00AD6E44">
              <w:t xml:space="preserve"> e a s</w:t>
            </w:r>
            <w:r w:rsidR="003E3594">
              <w:t>i</w:t>
            </w:r>
            <w:r w:rsidR="0017088B" w:rsidRPr="00AD6E44">
              <w:t>derurgia nacional.</w:t>
            </w:r>
          </w:p>
          <w:p w14:paraId="34B9E6E1" w14:textId="77777777" w:rsidR="00A660F3" w:rsidRDefault="00A660F3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  <w:p w14:paraId="3F2E88FF" w14:textId="646570BB" w:rsidR="00614111" w:rsidRPr="004F0028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614111">
              <w:rPr>
                <w:lang w:val="pt-BR"/>
              </w:rPr>
              <w:t>Em 1808 a família real portuguesa v</w:t>
            </w:r>
            <w:r w:rsidR="00493136">
              <w:rPr>
                <w:lang w:val="pt-BR"/>
              </w:rPr>
              <w:t>eio</w:t>
            </w:r>
            <w:r w:rsidR="00614111">
              <w:rPr>
                <w:lang w:val="pt-BR"/>
              </w:rPr>
              <w:t xml:space="preserve"> para o Brasil, em </w:t>
            </w:r>
            <w:r w:rsidR="00614111" w:rsidRPr="000519B8">
              <w:rPr>
                <w:highlight w:val="yellow"/>
                <w:lang w:val="pt-BR"/>
              </w:rPr>
              <w:t>1810</w:t>
            </w:r>
            <w:r w:rsidR="00614111">
              <w:rPr>
                <w:lang w:val="pt-BR"/>
              </w:rPr>
              <w:t xml:space="preserve"> </w:t>
            </w:r>
            <w:r w:rsidR="00A012A9">
              <w:rPr>
                <w:lang w:val="pt-BR"/>
              </w:rPr>
              <w:t xml:space="preserve">Dom João </w:t>
            </w:r>
            <w:r w:rsidR="00614111">
              <w:rPr>
                <w:lang w:val="pt-BR"/>
              </w:rPr>
              <w:t xml:space="preserve">VI, que já era preocupado com a indústria siderúrgica em Portugal faz um alto investimento para a criação dada siderurgia no Brasil, no </w:t>
            </w:r>
            <w:r w:rsidR="00AD6E44">
              <w:rPr>
                <w:lang w:val="pt-BR"/>
              </w:rPr>
              <w:t>Norte</w:t>
            </w:r>
            <w:r w:rsidR="00614111">
              <w:rPr>
                <w:lang w:val="pt-BR"/>
              </w:rPr>
              <w:t xml:space="preserve"> e no centro de Minas Gerais e também em Sorocaba – SP</w:t>
            </w:r>
            <w:r w:rsidR="00145E7A">
              <w:rPr>
                <w:lang w:val="pt-BR"/>
              </w:rPr>
              <w:t xml:space="preserve"> onde</w:t>
            </w:r>
            <w:r w:rsidR="00CB42AD">
              <w:rPr>
                <w:lang w:val="pt-BR"/>
              </w:rPr>
              <w:t xml:space="preserve"> foi fundada a Real F</w:t>
            </w:r>
            <w:r w:rsidR="004B69ED">
              <w:rPr>
                <w:lang w:val="pt-BR"/>
              </w:rPr>
              <w:t>á</w:t>
            </w:r>
            <w:r w:rsidR="00CB42AD">
              <w:rPr>
                <w:lang w:val="pt-BR"/>
              </w:rPr>
              <w:t>brica de Ferro</w:t>
            </w:r>
            <w:r w:rsidR="00145E7A">
              <w:rPr>
                <w:lang w:val="pt-BR"/>
              </w:rPr>
              <w:t>, o objetivo de Dom João</w:t>
            </w:r>
            <w:r w:rsidR="00614111">
              <w:rPr>
                <w:lang w:val="pt-BR"/>
              </w:rPr>
              <w:t xml:space="preserve"> era econômico e militar.</w:t>
            </w:r>
            <w:r w:rsidR="008110D1">
              <w:rPr>
                <w:lang w:val="pt-BR"/>
              </w:rPr>
              <w:t xml:space="preserve"> A siderurgia teve um papel importante na formação econômica do país </w:t>
            </w:r>
          </w:p>
        </w:tc>
      </w:tr>
      <w:tr w:rsidR="004675AD" w:rsidRPr="004F0028" w14:paraId="1087CF3F" w14:textId="77777777" w:rsidTr="00C9740A">
        <w:trPr>
          <w:trHeight w:val="1899"/>
        </w:trPr>
        <w:tc>
          <w:tcPr>
            <w:tcW w:w="10034" w:type="dxa"/>
            <w:shd w:val="clear" w:color="auto" w:fill="F2F2F2" w:themeFill="background1" w:themeFillShade="F2"/>
            <w:vAlign w:val="center"/>
          </w:tcPr>
          <w:p w14:paraId="7BDAB612" w14:textId="77777777" w:rsidR="004675AD" w:rsidRPr="004F0028" w:rsidRDefault="004675AD" w:rsidP="001157A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6A11EC40" wp14:editId="4CA140A5">
                      <wp:extent cx="5422005" cy="1019175"/>
                      <wp:effectExtent l="0" t="0" r="0" b="0"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FE1777" w14:textId="3BA134F5" w:rsidR="004675AD" w:rsidRDefault="004675AD" w:rsidP="004675AD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Aquela figura histórica tão deselegante e vulgar, de D. João VI, lançou todos os fundamentos essenciais do nosso destino.</w:t>
                                  </w: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”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 xml:space="preserve"> 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(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Euclides da cunha</w:t>
                                  </w:r>
                                  <w:r w:rsidR="00EF58AE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, 1999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11EC40" id="Caixa de Texto 13" o:spid="_x0000_s1027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ijGg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" filled="f" stroked="f" strokeweight=".5pt">
                      <v:textbox>
                        <w:txbxContent>
                          <w:p w14:paraId="05FE1777" w14:textId="3BA134F5" w:rsidR="004675AD" w:rsidRDefault="004675AD" w:rsidP="004675AD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Aquela figura histórica tão deselegante e vulgar, de D. João VI, lançou todos os fundamentos essenciais do nosso destino.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”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(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Euclides da cunha</w:t>
                            </w:r>
                            <w:r w:rsidR="00EF58AE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, 1999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675AD" w:rsidRPr="004F0028" w14:paraId="0CA67CE4" w14:textId="77777777" w:rsidTr="00C9740A">
        <w:trPr>
          <w:trHeight w:val="5931"/>
        </w:trPr>
        <w:tc>
          <w:tcPr>
            <w:tcW w:w="10034" w:type="dxa"/>
          </w:tcPr>
          <w:p w14:paraId="45265D5B" w14:textId="77777777" w:rsidR="004675AD" w:rsidRPr="004F0028" w:rsidRDefault="004675AD" w:rsidP="001157AC">
            <w:pPr>
              <w:pStyle w:val="Textodenfase"/>
              <w:rPr>
                <w:i/>
                <w:sz w:val="36"/>
                <w:lang w:val="pt-BR"/>
              </w:rPr>
            </w:pPr>
          </w:p>
          <w:p w14:paraId="3A4331DF" w14:textId="1689AEB0" w:rsidR="005F48BE" w:rsidRPr="00183DC7" w:rsidRDefault="00E72F0C" w:rsidP="00183DC7">
            <w:r w:rsidRPr="00631A25">
              <w:rPr>
                <w:highlight w:val="yellow"/>
                <w:lang w:val="pt-BR"/>
              </w:rPr>
              <w:t>1</w:t>
            </w:r>
            <w:r w:rsidR="0016491E" w:rsidRPr="00631A25">
              <w:rPr>
                <w:highlight w:val="yellow"/>
                <w:lang w:val="pt-BR"/>
              </w:rPr>
              <w:t>818</w:t>
            </w:r>
            <w:r w:rsidR="0016491E">
              <w:rPr>
                <w:lang w:val="pt-BR"/>
              </w:rPr>
              <w:t xml:space="preserve"> – Foram inaugurados</w:t>
            </w:r>
            <w:r w:rsidR="003E3594">
              <w:rPr>
                <w:lang w:val="pt-BR"/>
              </w:rPr>
              <w:t xml:space="preserve"> </w:t>
            </w:r>
            <w:r w:rsidR="00631A25">
              <w:rPr>
                <w:lang w:val="pt-BR"/>
              </w:rPr>
              <w:t xml:space="preserve">dois fornos, onde se produzia o ferro </w:t>
            </w:r>
            <w:r w:rsidR="006B61A1" w:rsidRPr="00183DC7">
              <w:t>forjado para manufaturar objetos domésticos como panelas ferramentas e chaves</w:t>
            </w:r>
            <w:r w:rsidR="0014594A" w:rsidRPr="00183DC7">
              <w:t xml:space="preserve">, além de </w:t>
            </w:r>
            <w:r w:rsidR="005B1E27" w:rsidRPr="00183DC7">
              <w:t>produzirem</w:t>
            </w:r>
            <w:r w:rsidR="0014594A" w:rsidRPr="00183DC7">
              <w:t xml:space="preserve"> </w:t>
            </w:r>
            <w:r w:rsidR="005B1E27" w:rsidRPr="00183DC7">
              <w:t xml:space="preserve">ferro para confecção de </w:t>
            </w:r>
            <w:r w:rsidR="0014594A" w:rsidRPr="00183DC7">
              <w:t>armas</w:t>
            </w:r>
            <w:r w:rsidR="005B1E27" w:rsidRPr="00183DC7">
              <w:t>,</w:t>
            </w:r>
            <w:r w:rsidR="0014594A" w:rsidRPr="00183DC7">
              <w:t xml:space="preserve"> </w:t>
            </w:r>
            <w:r w:rsidR="005B1E27" w:rsidRPr="00183DC7">
              <w:t>os fornos</w:t>
            </w:r>
            <w:r w:rsidR="0014594A" w:rsidRPr="00183DC7">
              <w:t xml:space="preserve"> também atendiam os engenhos de cana.</w:t>
            </w:r>
            <w:r w:rsidR="004B69ED" w:rsidRPr="00183DC7">
              <w:t xml:space="preserve"> Entre altos e baixos a fábrica funcionou até </w:t>
            </w:r>
            <w:r w:rsidR="006454A1" w:rsidRPr="00183DC7">
              <w:rPr>
                <w:highlight w:val="yellow"/>
              </w:rPr>
              <w:t>1895</w:t>
            </w:r>
            <w:r w:rsidR="006454A1" w:rsidRPr="00183DC7">
              <w:t>,</w:t>
            </w:r>
            <w:r w:rsidR="001A6843" w:rsidRPr="00183DC7">
              <w:t xml:space="preserve"> quando a concorrência com ferramentas e utensílios de ferros ingleses</w:t>
            </w:r>
            <w:r w:rsidR="005B0EDE" w:rsidRPr="00183DC7">
              <w:t>,</w:t>
            </w:r>
            <w:r w:rsidR="001A6843" w:rsidRPr="00183DC7">
              <w:t xml:space="preserve"> </w:t>
            </w:r>
            <w:r w:rsidR="005B0EDE" w:rsidRPr="00183DC7">
              <w:t>que chegavam aqui a preços imbatíveis, foi</w:t>
            </w:r>
            <w:r w:rsidR="006454A1" w:rsidRPr="00183DC7">
              <w:t xml:space="preserve"> </w:t>
            </w:r>
            <w:r w:rsidR="003F7803" w:rsidRPr="00183DC7">
              <w:t xml:space="preserve">decisiva para o encerramento das atividades. </w:t>
            </w:r>
            <w:r w:rsidR="003F7803" w:rsidRPr="00183DC7">
              <w:rPr>
                <w:highlight w:val="lightGray"/>
              </w:rPr>
              <w:t xml:space="preserve">Então desde esta época já podemos ver que já era um mercado </w:t>
            </w:r>
            <w:r w:rsidR="00D0743C" w:rsidRPr="00183DC7">
              <w:rPr>
                <w:highlight w:val="lightGray"/>
              </w:rPr>
              <w:t>competitivo</w:t>
            </w:r>
            <w:r w:rsidR="009D3736" w:rsidRPr="00183DC7">
              <w:rPr>
                <w:highlight w:val="lightGray"/>
              </w:rPr>
              <w:t>, o que é até hoje.</w:t>
            </w:r>
          </w:p>
          <w:p w14:paraId="1CD842A1" w14:textId="77777777" w:rsidR="00AA7F97" w:rsidRDefault="00AA7F97" w:rsidP="001157AC">
            <w:pPr>
              <w:pStyle w:val="Contedo"/>
              <w:rPr>
                <w:lang w:val="pt-BR"/>
              </w:rPr>
            </w:pPr>
          </w:p>
          <w:p w14:paraId="09ADA8B7" w14:textId="2F3A463B" w:rsidR="004675AD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5F48BE">
              <w:rPr>
                <w:lang w:val="pt-BR"/>
              </w:rPr>
              <w:t>Uma curiosidade é que a mão de obra escrava ajudou a plantar a semente da siderúrg</w:t>
            </w:r>
            <w:r w:rsidR="00933557">
              <w:rPr>
                <w:lang w:val="pt-BR"/>
              </w:rPr>
              <w:t>ica Paulista</w:t>
            </w:r>
            <w:r w:rsidR="005F48BE">
              <w:rPr>
                <w:lang w:val="pt-BR"/>
              </w:rPr>
              <w:t>,</w:t>
            </w:r>
            <w:r w:rsidR="00E83187">
              <w:rPr>
                <w:lang w:val="pt-BR"/>
              </w:rPr>
              <w:t xml:space="preserve"> na fábrica de Sorocaba haviam mais de cem escravos</w:t>
            </w:r>
            <w:r w:rsidR="006758C8">
              <w:rPr>
                <w:lang w:val="pt-BR"/>
              </w:rPr>
              <w:t>, muçulmanos</w:t>
            </w:r>
            <w:r w:rsidR="00E83187">
              <w:rPr>
                <w:lang w:val="pt-BR"/>
              </w:rPr>
              <w:t xml:space="preserve"> </w:t>
            </w:r>
            <w:r w:rsidR="00DB6348">
              <w:rPr>
                <w:lang w:val="pt-BR"/>
              </w:rPr>
              <w:t>aprisionados na África, que</w:t>
            </w:r>
            <w:r w:rsidR="006758C8">
              <w:rPr>
                <w:lang w:val="pt-BR"/>
              </w:rPr>
              <w:t xml:space="preserve"> por causa de sua religião</w:t>
            </w:r>
            <w:r w:rsidR="003E3594">
              <w:rPr>
                <w:lang w:val="pt-BR"/>
              </w:rPr>
              <w:t>,</w:t>
            </w:r>
            <w:r w:rsidR="006758C8">
              <w:rPr>
                <w:lang w:val="pt-BR"/>
              </w:rPr>
              <w:t xml:space="preserve"> </w:t>
            </w:r>
            <w:r w:rsidR="00DB6348">
              <w:rPr>
                <w:lang w:val="pt-BR"/>
              </w:rPr>
              <w:t>sabiam ler</w:t>
            </w:r>
            <w:r w:rsidR="006758C8">
              <w:rPr>
                <w:lang w:val="pt-BR"/>
              </w:rPr>
              <w:t>.</w:t>
            </w:r>
            <w:r w:rsidR="00DB6348">
              <w:rPr>
                <w:lang w:val="pt-BR"/>
              </w:rPr>
              <w:t xml:space="preserve"> </w:t>
            </w:r>
            <w:r w:rsidR="00802C0A">
              <w:rPr>
                <w:lang w:val="pt-BR"/>
              </w:rPr>
              <w:t>Os</w:t>
            </w:r>
            <w:r w:rsidR="006758C8">
              <w:rPr>
                <w:lang w:val="pt-BR"/>
              </w:rPr>
              <w:t xml:space="preserve"> escravos </w:t>
            </w:r>
            <w:r w:rsidR="00DB6348">
              <w:rPr>
                <w:lang w:val="pt-BR"/>
              </w:rPr>
              <w:t>já tinham um conhecimento sobre</w:t>
            </w:r>
            <w:r w:rsidR="00802C0A">
              <w:rPr>
                <w:lang w:val="pt-BR"/>
              </w:rPr>
              <w:t xml:space="preserve"> métodos de fundição trazidos de suas terras nata</w:t>
            </w:r>
            <w:r w:rsidR="003E3594">
              <w:rPr>
                <w:lang w:val="pt-BR"/>
              </w:rPr>
              <w:t>is</w:t>
            </w:r>
            <w:r w:rsidR="006758C8">
              <w:rPr>
                <w:lang w:val="pt-BR"/>
              </w:rPr>
              <w:t>, e ao contrário dos outros escravos eles mesmo negociavam o ferro n</w:t>
            </w:r>
            <w:r w:rsidR="00535A57">
              <w:rPr>
                <w:lang w:val="pt-BR"/>
              </w:rPr>
              <w:t xml:space="preserve">os engenhos, ao invés do </w:t>
            </w:r>
            <w:r w:rsidR="00AE10D5">
              <w:rPr>
                <w:lang w:val="pt-BR"/>
              </w:rPr>
              <w:t>senhor</w:t>
            </w:r>
            <w:r w:rsidR="007E1C04">
              <w:rPr>
                <w:lang w:val="pt-BR"/>
              </w:rPr>
              <w:t xml:space="preserve"> </w:t>
            </w:r>
            <w:r w:rsidR="00535A57">
              <w:rPr>
                <w:lang w:val="pt-BR"/>
              </w:rPr>
              <w:t>escravagista, como era usual</w:t>
            </w:r>
            <w:r w:rsidR="00DB6348">
              <w:rPr>
                <w:lang w:val="pt-BR"/>
              </w:rPr>
              <w:t>.</w:t>
            </w:r>
          </w:p>
          <w:p w14:paraId="7E47C6EC" w14:textId="7F4555E4" w:rsidR="003208DD" w:rsidRDefault="003208DD" w:rsidP="003208DD">
            <w:pPr>
              <w:pStyle w:val="Contedo"/>
              <w:rPr>
                <w:lang w:val="pt-BR"/>
              </w:rPr>
            </w:pPr>
          </w:p>
          <w:p w14:paraId="74368014" w14:textId="2EB55DF3" w:rsidR="003208DD" w:rsidRDefault="000709BF" w:rsidP="00183DC7">
            <w:pPr>
              <w:pStyle w:val="Subttulo"/>
              <w:framePr w:wrap="around"/>
              <w:rPr>
                <w:lang w:val="pt-BR"/>
              </w:rPr>
            </w:pPr>
            <w:r w:rsidRPr="000709BF">
              <w:rPr>
                <w:lang w:val="pt-BR"/>
              </w:rPr>
              <w:t>Siderúrgica Moderna</w:t>
            </w:r>
          </w:p>
          <w:p w14:paraId="6F8207A2" w14:textId="77777777" w:rsidR="00183DC7" w:rsidRDefault="00183DC7" w:rsidP="001157AC">
            <w:pPr>
              <w:pStyle w:val="Contedo"/>
              <w:rPr>
                <w:highlight w:val="yellow"/>
                <w:lang w:val="pt-BR"/>
              </w:rPr>
            </w:pPr>
          </w:p>
          <w:p w14:paraId="1FFC45B6" w14:textId="6224A509" w:rsidR="00384CF1" w:rsidRDefault="00AD5C31" w:rsidP="00183DC7">
            <w:pPr>
              <w:rPr>
                <w:lang w:val="pt-BR"/>
              </w:rPr>
            </w:pPr>
            <w:r w:rsidRPr="0082269A">
              <w:rPr>
                <w:highlight w:val="yellow"/>
                <w:lang w:val="pt-BR"/>
              </w:rPr>
              <w:t>1942</w:t>
            </w:r>
            <w:r>
              <w:rPr>
                <w:lang w:val="pt-BR"/>
              </w:rPr>
              <w:t xml:space="preserve"> - Brasil </w:t>
            </w:r>
            <w:r w:rsidR="001004D0">
              <w:rPr>
                <w:lang w:val="pt-BR"/>
              </w:rPr>
              <w:t xml:space="preserve">entrou na </w:t>
            </w:r>
            <w:r w:rsidR="003E3594">
              <w:rPr>
                <w:lang w:val="pt-BR"/>
              </w:rPr>
              <w:t>S</w:t>
            </w:r>
            <w:r w:rsidR="001004D0">
              <w:rPr>
                <w:lang w:val="pt-BR"/>
              </w:rPr>
              <w:t xml:space="preserve">egunda </w:t>
            </w:r>
            <w:r w:rsidR="003E3594">
              <w:rPr>
                <w:lang w:val="pt-BR"/>
              </w:rPr>
              <w:t>G</w:t>
            </w:r>
            <w:r w:rsidR="001004D0">
              <w:rPr>
                <w:lang w:val="pt-BR"/>
              </w:rPr>
              <w:t xml:space="preserve">uerra </w:t>
            </w:r>
            <w:r w:rsidR="003E3594">
              <w:rPr>
                <w:lang w:val="pt-BR"/>
              </w:rPr>
              <w:t>M</w:t>
            </w:r>
            <w:r w:rsidR="001004D0">
              <w:rPr>
                <w:lang w:val="pt-BR"/>
              </w:rPr>
              <w:t xml:space="preserve">undial ao lado dos aliados, </w:t>
            </w:r>
            <w:r w:rsidR="00AC34BD">
              <w:rPr>
                <w:lang w:val="pt-BR"/>
              </w:rPr>
              <w:t xml:space="preserve">nosso então presidente </w:t>
            </w:r>
            <w:r w:rsidR="00AC34BD" w:rsidRPr="00AC34BD">
              <w:rPr>
                <w:lang w:val="pt-BR"/>
              </w:rPr>
              <w:t>Getúlio Vargas</w:t>
            </w:r>
            <w:r w:rsidR="00384CF1">
              <w:rPr>
                <w:lang w:val="pt-BR"/>
              </w:rPr>
              <w:t>,</w:t>
            </w:r>
            <w:r w:rsidR="00AC34BD" w:rsidRPr="00AC34BD">
              <w:rPr>
                <w:lang w:val="pt-BR"/>
              </w:rPr>
              <w:t xml:space="preserve"> conseguiu que o presidente norte-americano, Franklin Roosevelt</w:t>
            </w:r>
            <w:r w:rsidR="00AC34BD">
              <w:rPr>
                <w:lang w:val="pt-BR"/>
              </w:rPr>
              <w:t xml:space="preserve">, </w:t>
            </w:r>
            <w:r w:rsidR="00AC34BD" w:rsidRPr="00AC34BD">
              <w:rPr>
                <w:lang w:val="pt-BR"/>
              </w:rPr>
              <w:t>concedesse empréstimos para construir uma usina siderúrgica no país.</w:t>
            </w:r>
            <w:r w:rsidR="0082269A">
              <w:rPr>
                <w:lang w:val="pt-BR"/>
              </w:rPr>
              <w:t xml:space="preserve"> </w:t>
            </w:r>
            <w:r w:rsidR="00384CF1" w:rsidRPr="00384CF1">
              <w:rPr>
                <w:lang w:val="pt-BR"/>
              </w:rPr>
              <w:t>Esta seria a CSN - Companhia Siderúrgica Nacional - localizada em Volta Redonda/RJ.</w:t>
            </w:r>
          </w:p>
          <w:p w14:paraId="1620E94A" w14:textId="1DCF8E73" w:rsidR="00C1299B" w:rsidRDefault="00514022" w:rsidP="00183DC7">
            <w:pPr>
              <w:rPr>
                <w:lang w:val="pt-BR"/>
              </w:rPr>
            </w:pPr>
            <w:r w:rsidRPr="00514022">
              <w:rPr>
                <w:lang w:val="pt-BR"/>
              </w:rPr>
              <w:t>Em troca, o Brasil cedia um terreno no Rio Grande do Norte para os americanos instalarem uma base militar. Esta tinha o objetivo de ser o local de decolagem dos aviões que rumavam à Europa, e ficou conhecida como o "Trampolim da Vitória".</w:t>
            </w:r>
          </w:p>
          <w:p w14:paraId="035989AD" w14:textId="0D6A6728" w:rsidR="006A0656" w:rsidRDefault="0098635E" w:rsidP="00183DC7">
            <w:pPr>
              <w:rPr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6041ECE" wp14:editId="194364BB">
                      <wp:simplePos x="0" y="0"/>
                      <wp:positionH relativeFrom="column">
                        <wp:posOffset>227965</wp:posOffset>
                      </wp:positionH>
                      <wp:positionV relativeFrom="paragraph">
                        <wp:posOffset>231140</wp:posOffset>
                      </wp:positionV>
                      <wp:extent cx="5381625" cy="1038225"/>
                      <wp:effectExtent l="0" t="0" r="9525" b="9525"/>
                      <wp:wrapNone/>
                      <wp:docPr id="23" name="Retâ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81625" cy="1038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660F8A" w14:textId="497C0C0F" w:rsidR="00A9638D" w:rsidRPr="00462293" w:rsidRDefault="00A9638D" w:rsidP="00A9638D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</w:pPr>
                                  <w:r w:rsidRPr="00462293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“</w:t>
                                  </w:r>
                                  <w:r w:rsidR="0016331B" w:rsidRPr="00462293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O que seria do país se lá nos anos 40 não tivéssemos formado nosso complexo siderúrgico</w:t>
                                  </w:r>
                                  <w:r w:rsidR="00401A0C" w:rsidRPr="00462293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?”</w:t>
                                  </w:r>
                                  <w:r w:rsidR="00401A0C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 xml:space="preserve"> (</w:t>
                                  </w:r>
                                  <w:r w:rsidR="00AF4842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 xml:space="preserve">Paulo Gala, mestre e doutor em </w:t>
                                  </w:r>
                                  <w:r w:rsidR="00643476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e</w:t>
                                  </w:r>
                                  <w:r w:rsidR="00AF4842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conomia</w:t>
                                  </w:r>
                                  <w:r w:rsidR="00401A0C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041ECE" id="Retângulo 23" o:spid="_x0000_s1028" style="position:absolute;margin-left:17.95pt;margin-top:18.2pt;width:423.75pt;height:8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" fillcolor="#d8d8d8 [2732]" stroked="f" strokeweight="2pt">
                      <v:textbox>
                        <w:txbxContent>
                          <w:p w14:paraId="56660F8A" w14:textId="497C0C0F" w:rsidR="00A9638D" w:rsidRPr="00462293" w:rsidRDefault="00A9638D" w:rsidP="00A9638D">
                            <w:pPr>
                              <w:jc w:val="center"/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462293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“</w:t>
                            </w:r>
                            <w:r w:rsidR="0016331B" w:rsidRPr="00462293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O que seria do país se lá nos anos 40 não tivéssemos formado nosso complexo siderúrgico</w:t>
                            </w:r>
                            <w:r w:rsidR="00401A0C" w:rsidRPr="00462293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?”</w:t>
                            </w:r>
                            <w:r w:rsidR="00401A0C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 xml:space="preserve"> (</w:t>
                            </w:r>
                            <w:r w:rsidR="00AF4842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 xml:space="preserve">Paulo Gala, mestre e doutor em </w:t>
                            </w:r>
                            <w:r w:rsidR="00643476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e</w:t>
                            </w:r>
                            <w:r w:rsidR="00AF4842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conomia</w:t>
                            </w:r>
                            <w:r w:rsidR="00401A0C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48E4540" w14:textId="77777777" w:rsidR="0098635E" w:rsidRDefault="0098635E" w:rsidP="00183DC7">
            <w:pPr>
              <w:rPr>
                <w:lang w:val="pt-BR"/>
              </w:rPr>
            </w:pPr>
          </w:p>
          <w:p w14:paraId="05386816" w14:textId="0FB296DC" w:rsidR="006A0656" w:rsidRDefault="006A0656" w:rsidP="00183DC7">
            <w:pPr>
              <w:rPr>
                <w:highlight w:val="yellow"/>
                <w:lang w:val="pt-BR"/>
              </w:rPr>
            </w:pPr>
          </w:p>
          <w:p w14:paraId="5A5A1F55" w14:textId="77777777" w:rsidR="0098635E" w:rsidRDefault="0098635E" w:rsidP="00183DC7">
            <w:pPr>
              <w:rPr>
                <w:highlight w:val="yellow"/>
                <w:lang w:val="pt-BR"/>
              </w:rPr>
            </w:pPr>
          </w:p>
          <w:p w14:paraId="66287A81" w14:textId="77777777" w:rsidR="00643476" w:rsidRDefault="00643476" w:rsidP="00183DC7">
            <w:pPr>
              <w:rPr>
                <w:highlight w:val="yellow"/>
                <w:lang w:val="pt-BR"/>
              </w:rPr>
            </w:pPr>
          </w:p>
          <w:p w14:paraId="3E283D03" w14:textId="77777777" w:rsidR="00643476" w:rsidRDefault="00643476" w:rsidP="00183DC7">
            <w:pPr>
              <w:rPr>
                <w:highlight w:val="yellow"/>
                <w:lang w:val="pt-BR"/>
              </w:rPr>
            </w:pPr>
          </w:p>
          <w:p w14:paraId="055CDF2A" w14:textId="6258079A" w:rsidR="00933557" w:rsidRDefault="0099797C" w:rsidP="00183DC7">
            <w:pPr>
              <w:rPr>
                <w:lang w:val="pt-BR"/>
              </w:rPr>
            </w:pPr>
            <w:r w:rsidRPr="00347476">
              <w:rPr>
                <w:highlight w:val="yellow"/>
                <w:lang w:val="pt-BR"/>
              </w:rPr>
              <w:t>1950</w:t>
            </w:r>
            <w:r>
              <w:rPr>
                <w:lang w:val="pt-BR"/>
              </w:rPr>
              <w:t xml:space="preserve"> </w:t>
            </w:r>
            <w:r w:rsidR="00347476">
              <w:rPr>
                <w:lang w:val="pt-BR"/>
              </w:rPr>
              <w:t>-</w:t>
            </w:r>
            <w:r>
              <w:rPr>
                <w:lang w:val="pt-BR"/>
              </w:rPr>
              <w:t xml:space="preserve"> Brasil produziu 788.000 toneladas de</w:t>
            </w:r>
            <w:r w:rsidR="0024658A">
              <w:rPr>
                <w:lang w:val="pt-BR"/>
              </w:rPr>
              <w:t xml:space="preserve"> aço </w:t>
            </w:r>
            <w:r w:rsidR="00A1301C">
              <w:rPr>
                <w:lang w:val="pt-BR"/>
              </w:rPr>
              <w:t>b</w:t>
            </w:r>
            <w:r w:rsidR="0024658A">
              <w:rPr>
                <w:lang w:val="pt-BR"/>
              </w:rPr>
              <w:t>ruto</w:t>
            </w:r>
            <w:r w:rsidR="00BF51BF">
              <w:rPr>
                <w:lang w:val="pt-BR"/>
              </w:rPr>
              <w:t>;</w:t>
            </w:r>
          </w:p>
          <w:p w14:paraId="2464BC6E" w14:textId="4757684C" w:rsidR="003208DD" w:rsidRPr="00101C25" w:rsidRDefault="0024658A" w:rsidP="00183DC7">
            <w:pPr>
              <w:rPr>
                <w:lang w:val="pt-BR"/>
              </w:rPr>
            </w:pPr>
            <w:r w:rsidRPr="00347476">
              <w:rPr>
                <w:highlight w:val="yellow"/>
                <w:lang w:val="pt-BR"/>
              </w:rPr>
              <w:t>1970</w:t>
            </w:r>
            <w:r>
              <w:rPr>
                <w:lang w:val="pt-BR"/>
              </w:rPr>
              <w:t xml:space="preserve"> </w:t>
            </w:r>
            <w:r w:rsidR="00A1301C">
              <w:rPr>
                <w:lang w:val="pt-BR"/>
              </w:rPr>
              <w:t xml:space="preserve">- </w:t>
            </w:r>
            <w:r>
              <w:rPr>
                <w:lang w:val="pt-BR"/>
              </w:rPr>
              <w:t>Brasil produziu 5</w:t>
            </w:r>
            <w:r w:rsidR="00A1301C">
              <w:rPr>
                <w:lang w:val="pt-BR"/>
              </w:rPr>
              <w:t>,5 mi. de toneladas de aço bruto</w:t>
            </w:r>
            <w:r w:rsidR="007F6AAB">
              <w:rPr>
                <w:lang w:val="pt-BR"/>
              </w:rPr>
              <w:t xml:space="preserve"> – </w:t>
            </w:r>
            <w:r w:rsidR="007F6AAB" w:rsidRPr="007F6AAB">
              <w:rPr>
                <w:highlight w:val="lightGray"/>
                <w:lang w:val="pt-BR"/>
              </w:rPr>
              <w:t>Nesta época 70% das empresas do setor eram estatais.</w:t>
            </w:r>
            <w:r w:rsidR="00BF51BF">
              <w:rPr>
                <w:lang w:val="pt-BR"/>
              </w:rPr>
              <w:t>;</w:t>
            </w:r>
          </w:p>
          <w:p w14:paraId="486DC1AE" w14:textId="501B2784" w:rsidR="00347476" w:rsidRDefault="00347476" w:rsidP="00183DC7">
            <w:pPr>
              <w:rPr>
                <w:lang w:val="pt-BR"/>
              </w:rPr>
            </w:pPr>
            <w:r w:rsidRPr="00670959">
              <w:rPr>
                <w:highlight w:val="yellow"/>
                <w:lang w:val="pt-BR"/>
              </w:rPr>
              <w:lastRenderedPageBreak/>
              <w:t>1990</w:t>
            </w:r>
            <w:r>
              <w:rPr>
                <w:lang w:val="pt-BR"/>
              </w:rPr>
              <w:t xml:space="preserve"> </w:t>
            </w:r>
            <w:r w:rsidR="00670959">
              <w:rPr>
                <w:lang w:val="pt-BR"/>
              </w:rPr>
              <w:t>– Houve privatizações que transformaram drasticamente o setor</w:t>
            </w:r>
            <w:r w:rsidR="00BF51BF">
              <w:rPr>
                <w:lang w:val="pt-BR"/>
              </w:rPr>
              <w:t>, houve fusões entre as empresas e algumas se internacionalizaram;</w:t>
            </w:r>
          </w:p>
          <w:p w14:paraId="1D4A74DB" w14:textId="245EF93A" w:rsidR="003E3594" w:rsidRDefault="00BE64DD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Nos dias de </w:t>
            </w:r>
            <w:r w:rsidR="000B4EBB">
              <w:rPr>
                <w:lang w:val="pt-BR"/>
              </w:rPr>
              <w:t>h</w:t>
            </w:r>
            <w:r>
              <w:rPr>
                <w:lang w:val="pt-BR"/>
              </w:rPr>
              <w:t xml:space="preserve">oje, </w:t>
            </w:r>
            <w:r w:rsidR="009D754E">
              <w:rPr>
                <w:lang w:val="pt-BR"/>
              </w:rPr>
              <w:t>a única empresa</w:t>
            </w:r>
            <w:r w:rsidR="000B4EBB">
              <w:rPr>
                <w:lang w:val="pt-BR"/>
              </w:rPr>
              <w:t xml:space="preserve"> grande do setor,</w:t>
            </w:r>
            <w:r w:rsidR="009D754E">
              <w:rPr>
                <w:lang w:val="pt-BR"/>
              </w:rPr>
              <w:t xml:space="preserve"> verdadeiramente brasileira é a </w:t>
            </w:r>
            <w:r w:rsidR="00DF0E59">
              <w:rPr>
                <w:lang w:val="pt-BR"/>
              </w:rPr>
              <w:t>Gerdau</w:t>
            </w:r>
            <w:r w:rsidR="000B4EBB">
              <w:rPr>
                <w:lang w:val="pt-BR"/>
              </w:rPr>
              <w:t>.</w:t>
            </w:r>
          </w:p>
          <w:p w14:paraId="52F9478B" w14:textId="77777777" w:rsidR="00640AF9" w:rsidRDefault="00101C25" w:rsidP="00183DC7">
            <w:pPr>
              <w:rPr>
                <w:lang w:val="pt-BR"/>
              </w:rPr>
            </w:pPr>
            <w:r>
              <w:rPr>
                <w:lang w:val="pt-BR"/>
              </w:rPr>
              <w:t>Após a privatização</w:t>
            </w:r>
            <w:r w:rsidR="00A817D1">
              <w:rPr>
                <w:lang w:val="pt-BR"/>
              </w:rPr>
              <w:t xml:space="preserve"> o setor se modernizou,</w:t>
            </w:r>
            <w:r w:rsidR="00EA79EF">
              <w:rPr>
                <w:lang w:val="pt-BR"/>
              </w:rPr>
              <w:t xml:space="preserve"> as empresas passaram por uma reestruturação produtivas e</w:t>
            </w:r>
            <w:r w:rsidR="00A817D1">
              <w:rPr>
                <w:lang w:val="pt-BR"/>
              </w:rPr>
              <w:t xml:space="preserve"> a produção</w:t>
            </w:r>
            <w:r w:rsidR="00EB37C2">
              <w:rPr>
                <w:lang w:val="pt-BR"/>
              </w:rPr>
              <w:t xml:space="preserve"> média de </w:t>
            </w:r>
            <w:r w:rsidR="00A817D1">
              <w:rPr>
                <w:lang w:val="pt-BR"/>
              </w:rPr>
              <w:t>um trabalhador</w:t>
            </w:r>
            <w:r w:rsidR="00EB37C2">
              <w:rPr>
                <w:lang w:val="pt-BR"/>
              </w:rPr>
              <w:t xml:space="preserve"> do setor</w:t>
            </w:r>
            <w:r w:rsidR="00A817D1">
              <w:rPr>
                <w:lang w:val="pt-BR"/>
              </w:rPr>
              <w:t xml:space="preserve"> passou</w:t>
            </w:r>
            <w:r w:rsidR="00EB37C2">
              <w:rPr>
                <w:lang w:val="pt-BR"/>
              </w:rPr>
              <w:t xml:space="preserve"> de 188 ton</w:t>
            </w:r>
            <w:r w:rsidR="002B18B3">
              <w:rPr>
                <w:lang w:val="pt-BR"/>
              </w:rPr>
              <w:t>.</w:t>
            </w:r>
            <w:r w:rsidR="00EA79EF">
              <w:rPr>
                <w:lang w:val="pt-BR"/>
              </w:rPr>
              <w:t>/</w:t>
            </w:r>
            <w:r w:rsidR="00EB37C2">
              <w:rPr>
                <w:lang w:val="pt-BR"/>
              </w:rPr>
              <w:t xml:space="preserve">ano em </w:t>
            </w:r>
            <w:r w:rsidR="00EB37C2" w:rsidRPr="00B8065A">
              <w:rPr>
                <w:highlight w:val="yellow"/>
                <w:lang w:val="pt-BR"/>
              </w:rPr>
              <w:t>1991</w:t>
            </w:r>
            <w:r w:rsidR="00EB37C2">
              <w:rPr>
                <w:lang w:val="pt-BR"/>
              </w:rPr>
              <w:t>, para 343 ton</w:t>
            </w:r>
            <w:r w:rsidR="002B18B3">
              <w:rPr>
                <w:lang w:val="pt-BR"/>
              </w:rPr>
              <w:t>.</w:t>
            </w:r>
            <w:r w:rsidR="00EA79EF">
              <w:rPr>
                <w:lang w:val="pt-BR"/>
              </w:rPr>
              <w:t>/an</w:t>
            </w:r>
            <w:r w:rsidR="002B18B3">
              <w:rPr>
                <w:lang w:val="pt-BR"/>
              </w:rPr>
              <w:t>o</w:t>
            </w:r>
            <w:r w:rsidR="00EB37C2">
              <w:rPr>
                <w:lang w:val="pt-BR"/>
              </w:rPr>
              <w:t xml:space="preserve"> em </w:t>
            </w:r>
            <w:r w:rsidR="00B8065A" w:rsidRPr="00B8065A">
              <w:rPr>
                <w:highlight w:val="yellow"/>
                <w:lang w:val="pt-BR"/>
              </w:rPr>
              <w:t>2010</w:t>
            </w:r>
            <w:r w:rsidR="00B8065A">
              <w:rPr>
                <w:lang w:val="pt-BR"/>
              </w:rPr>
              <w:t>, atualmente as empresa</w:t>
            </w:r>
            <w:r w:rsidR="002B18B3">
              <w:rPr>
                <w:lang w:val="pt-BR"/>
              </w:rPr>
              <w:t>s</w:t>
            </w:r>
            <w:r w:rsidR="00B8065A">
              <w:rPr>
                <w:lang w:val="pt-BR"/>
              </w:rPr>
              <w:t xml:space="preserve"> são indústrias modernas e de alta competitividade</w:t>
            </w:r>
            <w:r w:rsidR="002B18B3">
              <w:rPr>
                <w:lang w:val="pt-BR"/>
              </w:rPr>
              <w:t>.</w:t>
            </w:r>
          </w:p>
          <w:p w14:paraId="138FE66E" w14:textId="5E1F6A80" w:rsidR="00BE3379" w:rsidRDefault="00BE3379" w:rsidP="00C85CE2">
            <w:pPr>
              <w:rPr>
                <w:lang w:val="pt-BR"/>
              </w:rPr>
            </w:pPr>
          </w:p>
          <w:p w14:paraId="572384CB" w14:textId="56A39F34" w:rsidR="00A901F0" w:rsidRDefault="00A901F0" w:rsidP="00180C3C">
            <w:pPr>
              <w:pStyle w:val="Contedo"/>
              <w:ind w:left="360"/>
              <w:rPr>
                <w:lang w:val="pt-BR"/>
              </w:rPr>
            </w:pPr>
          </w:p>
          <w:p w14:paraId="1013995D" w14:textId="77777777" w:rsidR="00A07A1B" w:rsidRDefault="00A07A1B" w:rsidP="00183DC7">
            <w:pPr>
              <w:pStyle w:val="Ttulo"/>
            </w:pPr>
          </w:p>
          <w:p w14:paraId="28173F73" w14:textId="77777777" w:rsidR="00A07A1B" w:rsidRDefault="00A07A1B" w:rsidP="00183DC7">
            <w:pPr>
              <w:pStyle w:val="Ttulo"/>
            </w:pPr>
          </w:p>
          <w:p w14:paraId="106C7D27" w14:textId="77777777" w:rsidR="00A07A1B" w:rsidRDefault="00A07A1B" w:rsidP="00183DC7">
            <w:pPr>
              <w:pStyle w:val="Ttulo"/>
            </w:pPr>
          </w:p>
          <w:p w14:paraId="7231CD27" w14:textId="77777777" w:rsidR="00A07A1B" w:rsidRDefault="00A07A1B" w:rsidP="00183DC7">
            <w:pPr>
              <w:pStyle w:val="Ttulo"/>
            </w:pPr>
          </w:p>
          <w:p w14:paraId="1D28DEAE" w14:textId="77777777" w:rsidR="00A07A1B" w:rsidRDefault="00A07A1B" w:rsidP="00183DC7">
            <w:pPr>
              <w:pStyle w:val="Ttulo"/>
            </w:pPr>
          </w:p>
          <w:p w14:paraId="6BFC74D9" w14:textId="77777777" w:rsidR="00A07A1B" w:rsidRDefault="00A07A1B" w:rsidP="00183DC7">
            <w:pPr>
              <w:pStyle w:val="Ttulo"/>
            </w:pPr>
          </w:p>
          <w:p w14:paraId="73364FC1" w14:textId="77777777" w:rsidR="00A07A1B" w:rsidRDefault="00A07A1B" w:rsidP="00183DC7">
            <w:pPr>
              <w:pStyle w:val="Ttulo"/>
            </w:pPr>
          </w:p>
          <w:p w14:paraId="31109B13" w14:textId="48C1F95B" w:rsidR="00A07A1B" w:rsidRDefault="00A07A1B" w:rsidP="00183DC7">
            <w:pPr>
              <w:pStyle w:val="Ttulo"/>
            </w:pPr>
          </w:p>
          <w:p w14:paraId="5487F053" w14:textId="7E1B78F0" w:rsidR="00ED68F4" w:rsidRDefault="00ED68F4" w:rsidP="00183DC7">
            <w:pPr>
              <w:pStyle w:val="Ttulo"/>
            </w:pPr>
          </w:p>
          <w:p w14:paraId="7EFB98C1" w14:textId="77777777" w:rsidR="00ED68F4" w:rsidRDefault="00ED68F4" w:rsidP="00183DC7">
            <w:pPr>
              <w:pStyle w:val="Ttulo"/>
            </w:pPr>
          </w:p>
          <w:p w14:paraId="5695162D" w14:textId="1B1A9D58" w:rsidR="00857EB1" w:rsidRPr="00183DC7" w:rsidRDefault="00401A0C" w:rsidP="00183DC7">
            <w:pPr>
              <w:pStyle w:val="Ttulo"/>
            </w:pPr>
            <w:r>
              <w:lastRenderedPageBreak/>
              <w:t>M</w:t>
            </w:r>
            <w:r w:rsidR="00180C3C" w:rsidRPr="00183DC7">
              <w:t>ercado Atual</w:t>
            </w:r>
          </w:p>
          <w:p w14:paraId="53DBDF88" w14:textId="5321A38C" w:rsidR="004868F0" w:rsidRDefault="004359EC" w:rsidP="00183DC7">
            <w:pPr>
              <w:pStyle w:val="Subttulo"/>
              <w:framePr w:wrap="around"/>
            </w:pPr>
            <w:r>
              <w:t>Fluxo simplificado de produção do aço</w:t>
            </w:r>
          </w:p>
          <w:p w14:paraId="63C8852D" w14:textId="77777777" w:rsidR="005D5304" w:rsidRDefault="005D5304" w:rsidP="005D5304">
            <w:r>
              <w:t xml:space="preserve">   </w:t>
            </w:r>
          </w:p>
          <w:p w14:paraId="4C53C282" w14:textId="77777777" w:rsidR="00DA2055" w:rsidRDefault="00DA2055" w:rsidP="005D5304"/>
          <w:p w14:paraId="789C05DC" w14:textId="0694AE51" w:rsidR="005D5304" w:rsidRDefault="00DA2055" w:rsidP="005D5304">
            <w:r>
              <w:t xml:space="preserve">    </w:t>
            </w:r>
            <w:r w:rsidR="005D5304">
              <w:t>O aç</w:t>
            </w:r>
            <w:r w:rsidR="000A1CB0">
              <w:t>o é uma espécie de ferro melhorado, feito de uma liga de ferro com carbon</w:t>
            </w:r>
            <w:r w:rsidR="00934747">
              <w:t>o</w:t>
            </w:r>
            <w:r w:rsidR="000A1CB0">
              <w:t xml:space="preserve">, </w:t>
            </w:r>
            <w:r w:rsidR="00A11C91">
              <w:t>mais resistente que o ferro. Produzido em alt</w:t>
            </w:r>
            <w:r w:rsidR="00357674">
              <w:t>í</w:t>
            </w:r>
            <w:r w:rsidR="00A11C91">
              <w:t xml:space="preserve">ssimas </w:t>
            </w:r>
            <w:proofErr w:type="gramStart"/>
            <w:r w:rsidR="00A11C91">
              <w:t>temperaturas</w:t>
            </w:r>
            <w:r w:rsidR="005420BC">
              <w:t>(</w:t>
            </w:r>
            <w:proofErr w:type="gramEnd"/>
            <w:r w:rsidR="005420BC">
              <w:t xml:space="preserve">1500º Celsius), leva como matéria-prima </w:t>
            </w:r>
            <w:r w:rsidR="00B351ED">
              <w:t>o minério de ferro e o carvão</w:t>
            </w:r>
            <w:r w:rsidR="007D6343">
              <w:t>, que libera carbono no processo</w:t>
            </w:r>
            <w:r w:rsidR="00934747">
              <w:t>, o minério de ferro é formado b</w:t>
            </w:r>
            <w:r w:rsidR="00357674">
              <w:t>a</w:t>
            </w:r>
            <w:r w:rsidR="00934747">
              <w:t>sicamente por oxigênio e ferro</w:t>
            </w:r>
            <w:r w:rsidR="00E55414">
              <w:t xml:space="preserve">, é preciso remover este oxigênio para que o ferro possa se </w:t>
            </w:r>
            <w:r w:rsidR="00C4761E">
              <w:t>ligar ao carbono, este processo é chamado de redução, e ocorre no auto forno.</w:t>
            </w:r>
          </w:p>
          <w:p w14:paraId="5D09659C" w14:textId="77777777" w:rsidR="004359EC" w:rsidRDefault="004359EC" w:rsidP="005D5304"/>
          <w:p w14:paraId="2FF92533" w14:textId="60B4FF2B" w:rsidR="004359EC" w:rsidRDefault="004359EC" w:rsidP="004359EC">
            <w:pPr>
              <w:jc w:val="right"/>
            </w:pPr>
            <w:r w:rsidRPr="004359EC">
              <w:rPr>
                <w:sz w:val="20"/>
                <w:szCs w:val="16"/>
              </w:rPr>
              <w:t>Fluxo simplificado de produção do aço:</w:t>
            </w:r>
          </w:p>
          <w:p w14:paraId="33816583" w14:textId="252396FB" w:rsidR="004359EC" w:rsidRDefault="004359EC" w:rsidP="005D5304">
            <w:r w:rsidRPr="004359EC">
              <w:rPr>
                <w:noProof/>
              </w:rPr>
              <w:drawing>
                <wp:inline distT="0" distB="0" distL="0" distR="0" wp14:anchorId="6163E429" wp14:editId="5034F5F3">
                  <wp:extent cx="6371590" cy="389001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89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24C20" w14:textId="4066E811" w:rsidR="000C038B" w:rsidRPr="005420BC" w:rsidRDefault="000C038B" w:rsidP="005D5304">
            <w:pPr>
              <w:rPr>
                <w:sz w:val="30"/>
                <w:szCs w:val="24"/>
              </w:rPr>
            </w:pPr>
          </w:p>
          <w:p w14:paraId="185EA206" w14:textId="3DF74EB9" w:rsidR="003E3594" w:rsidRDefault="002E346C" w:rsidP="00183DC7">
            <w:pPr>
              <w:rPr>
                <w:lang w:val="pt-BR"/>
              </w:rPr>
            </w:pPr>
            <w:r w:rsidRPr="002E346C">
              <w:rPr>
                <w:lang w:val="pt-BR"/>
              </w:rPr>
              <w:t xml:space="preserve">   Para co</w:t>
            </w:r>
            <w:r w:rsidR="00E37430">
              <w:rPr>
                <w:lang w:val="pt-BR"/>
              </w:rPr>
              <w:t>m</w:t>
            </w:r>
            <w:r w:rsidRPr="002E346C">
              <w:rPr>
                <w:lang w:val="pt-BR"/>
              </w:rPr>
              <w:t>eçar</w:t>
            </w:r>
            <w:r>
              <w:rPr>
                <w:lang w:val="pt-BR"/>
              </w:rPr>
              <w:t xml:space="preserve"> o minério é transformado em pelotas</w:t>
            </w:r>
            <w:r w:rsidR="002506BD">
              <w:rPr>
                <w:lang w:val="pt-BR"/>
              </w:rPr>
              <w:t xml:space="preserve"> e o carvão é purificado. O carvão usado na maior parte das vezes é o mineral e em alguns casos </w:t>
            </w:r>
            <w:r w:rsidR="008D548C">
              <w:rPr>
                <w:lang w:val="pt-BR"/>
              </w:rPr>
              <w:t xml:space="preserve">utiliza-se carvão vegetal. O carvão purificado(coque) </w:t>
            </w:r>
            <w:r w:rsidR="00397C53">
              <w:rPr>
                <w:lang w:val="pt-BR"/>
              </w:rPr>
              <w:t xml:space="preserve">funciona como combustível para alcançar as altas temperaturas necessárias </w:t>
            </w:r>
            <w:r w:rsidR="006422B9">
              <w:rPr>
                <w:lang w:val="pt-BR"/>
              </w:rPr>
              <w:t>e também como redutor, associando-se ao</w:t>
            </w:r>
            <w:r w:rsidR="006F6CAA">
              <w:rPr>
                <w:lang w:val="pt-BR"/>
              </w:rPr>
              <w:t xml:space="preserve"> oxigênio que se desprendeu do minério</w:t>
            </w:r>
            <w:r w:rsidR="003070A3">
              <w:rPr>
                <w:lang w:val="pt-BR"/>
              </w:rPr>
              <w:t xml:space="preserve">, e deixa livre o ferro das pelotas, o material aquecido se torna liquido, é o chamado </w:t>
            </w:r>
            <w:r w:rsidR="003070A3" w:rsidRPr="003070A3">
              <w:rPr>
                <w:highlight w:val="lightGray"/>
                <w:lang w:val="pt-BR"/>
              </w:rPr>
              <w:t>ferro gusa.</w:t>
            </w:r>
          </w:p>
          <w:p w14:paraId="11AEE5BB" w14:textId="1099C8BF" w:rsidR="00A11B18" w:rsidRDefault="00A11B18" w:rsidP="00183DC7">
            <w:pPr>
              <w:rPr>
                <w:lang w:val="pt-BR"/>
              </w:rPr>
            </w:pPr>
          </w:p>
          <w:p w14:paraId="6757E436" w14:textId="06A09A5C" w:rsidR="00A11B18" w:rsidRPr="000C53F8" w:rsidRDefault="000C53F8" w:rsidP="000C53F8">
            <w:pPr>
              <w:jc w:val="right"/>
              <w:rPr>
                <w:sz w:val="20"/>
                <w:szCs w:val="20"/>
                <w:lang w:val="pt-BR"/>
              </w:rPr>
            </w:pPr>
            <w:r w:rsidRPr="000C53F8">
              <w:rPr>
                <w:sz w:val="20"/>
                <w:szCs w:val="20"/>
                <w:lang w:val="pt-BR"/>
              </w:rPr>
              <w:t>Carvão purificado(coque)</w:t>
            </w:r>
          </w:p>
          <w:p w14:paraId="214786FF" w14:textId="7683CA2D" w:rsidR="00A11B18" w:rsidRDefault="000C53F8" w:rsidP="000C53F8">
            <w:pPr>
              <w:jc w:val="right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33EDB84E" wp14:editId="32FB8756">
                  <wp:extent cx="4761865" cy="2790825"/>
                  <wp:effectExtent l="0" t="0" r="635" b="9525"/>
                  <wp:docPr id="15" name="Imagem 15" descr="Carvão Coque Para Forjas, Saco 10kg | Parcelamento sem ju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arvão Coque Para Forjas, Saco 10kg | Parcelamento sem ju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186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47340" w14:textId="123A2437" w:rsidR="002506BD" w:rsidRPr="002E346C" w:rsidRDefault="00901B3A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A etapa seguinte é refinamento, o ferro gusa é levado para a </w:t>
            </w:r>
            <w:r w:rsidR="008016C1">
              <w:rPr>
                <w:lang w:val="pt-BR"/>
              </w:rPr>
              <w:t xml:space="preserve">aciaria </w:t>
            </w:r>
            <w:r w:rsidR="001C0CFD">
              <w:rPr>
                <w:lang w:val="pt-BR"/>
              </w:rPr>
              <w:t xml:space="preserve">para ser transformado em aço, nesta etapa são </w:t>
            </w:r>
            <w:proofErr w:type="gramStart"/>
            <w:r w:rsidR="00401A0C">
              <w:rPr>
                <w:lang w:val="pt-BR"/>
              </w:rPr>
              <w:t>eliminad</w:t>
            </w:r>
            <w:r w:rsidR="00263F50">
              <w:rPr>
                <w:lang w:val="pt-BR"/>
              </w:rPr>
              <w:t>o</w:t>
            </w:r>
            <w:r w:rsidR="00401A0C">
              <w:rPr>
                <w:lang w:val="pt-BR"/>
              </w:rPr>
              <w:t>s</w:t>
            </w:r>
            <w:proofErr w:type="gramEnd"/>
            <w:r w:rsidR="001C0CFD">
              <w:rPr>
                <w:lang w:val="pt-BR"/>
              </w:rPr>
              <w:t xml:space="preserve"> gazes e </w:t>
            </w:r>
            <w:r w:rsidR="00401A0C">
              <w:rPr>
                <w:lang w:val="pt-BR"/>
              </w:rPr>
              <w:t>impurezas. A</w:t>
            </w:r>
            <w:r w:rsidR="000F443F">
              <w:rPr>
                <w:lang w:val="pt-BR"/>
              </w:rPr>
              <w:t xml:space="preserve"> terceira fase é a laminação, quando o aço, já em processo de solidificação, </w:t>
            </w:r>
            <w:r w:rsidR="007456D6">
              <w:rPr>
                <w:lang w:val="pt-BR"/>
              </w:rPr>
              <w:t>é deformado mecanicamente e transformado em produtos como chapas, bobinas, vergalhões, arames</w:t>
            </w:r>
            <w:r w:rsidR="0064013F">
              <w:rPr>
                <w:lang w:val="pt-BR"/>
              </w:rPr>
              <w:t>.</w:t>
            </w:r>
          </w:p>
          <w:p w14:paraId="40A5D84B" w14:textId="77777777" w:rsidR="00A07A1B" w:rsidRDefault="00A07A1B" w:rsidP="0079156B">
            <w:pPr>
              <w:pStyle w:val="Subttulo"/>
              <w:framePr w:wrap="around"/>
              <w:rPr>
                <w:lang w:val="pt-BR"/>
              </w:rPr>
            </w:pPr>
          </w:p>
          <w:p w14:paraId="4DDFE143" w14:textId="4F09A904" w:rsidR="00CE2F4B" w:rsidRDefault="0079156B" w:rsidP="0079156B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O minério de ferro Brasileiro</w:t>
            </w:r>
            <w:r w:rsidR="005773FE" w:rsidRPr="005773FE">
              <w:rPr>
                <w:lang w:val="pt-BR"/>
              </w:rPr>
              <w:t xml:space="preserve">    </w:t>
            </w:r>
          </w:p>
          <w:p w14:paraId="702A509C" w14:textId="77777777" w:rsidR="00A07A1B" w:rsidRDefault="00A07A1B" w:rsidP="005773FE">
            <w:pPr>
              <w:rPr>
                <w:lang w:val="pt-BR"/>
              </w:rPr>
            </w:pPr>
          </w:p>
          <w:p w14:paraId="3EA2E34C" w14:textId="0A36B780" w:rsidR="0079156B" w:rsidRDefault="00CE2F4B" w:rsidP="005773FE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5773FE" w:rsidRPr="005773FE">
              <w:rPr>
                <w:lang w:val="pt-BR"/>
              </w:rPr>
              <w:t>O minério de ferro</w:t>
            </w:r>
            <w:r w:rsidR="005773FE">
              <w:rPr>
                <w:lang w:val="pt-BR"/>
              </w:rPr>
              <w:t xml:space="preserve"> é um dos mais importantes produtos de exportação do Brasil, </w:t>
            </w:r>
            <w:r w:rsidR="00EA5E1E">
              <w:rPr>
                <w:lang w:val="pt-BR"/>
              </w:rPr>
              <w:t>e o Brasil é o segundo maior produtor mundial, nosso minério de ferro é de ótima qualidade, com grande concentração do minera</w:t>
            </w:r>
            <w:r w:rsidR="00311FD7">
              <w:rPr>
                <w:lang w:val="pt-BR"/>
              </w:rPr>
              <w:t>l. Boa parte da nossa exportação destina-se a China</w:t>
            </w:r>
            <w:r w:rsidR="004F7116">
              <w:rPr>
                <w:lang w:val="pt-BR"/>
              </w:rPr>
              <w:t xml:space="preserve"> e o ritmo de crescimento da</w:t>
            </w:r>
            <w:r w:rsidR="00A0697D">
              <w:rPr>
                <w:lang w:val="pt-BR"/>
              </w:rPr>
              <w:t xml:space="preserve"> China, tem grandes impactos nas nossas exportações.</w:t>
            </w:r>
          </w:p>
          <w:p w14:paraId="03B7EEBE" w14:textId="69A2891C" w:rsidR="000523ED" w:rsidRDefault="000523ED" w:rsidP="005773FE">
            <w:pPr>
              <w:rPr>
                <w:lang w:val="pt-BR"/>
              </w:rPr>
            </w:pPr>
            <w:r>
              <w:rPr>
                <w:lang w:val="pt-BR"/>
              </w:rPr>
              <w:t xml:space="preserve">    A quantidade de minério de ferro existente no planeta é impressionante: são 180 bilhões de toneladas</w:t>
            </w:r>
            <w:r w:rsidR="008C6ACB">
              <w:rPr>
                <w:lang w:val="pt-BR"/>
              </w:rPr>
              <w:t>, dessas, 29 bilhões estão no Brasil.</w:t>
            </w:r>
          </w:p>
          <w:p w14:paraId="603AF1E5" w14:textId="77777777" w:rsidR="00A07A1B" w:rsidRDefault="00A07A1B" w:rsidP="009F17F2">
            <w:pPr>
              <w:pStyle w:val="Subttulo"/>
              <w:framePr w:wrap="around"/>
              <w:rPr>
                <w:lang w:val="pt-BR"/>
              </w:rPr>
            </w:pPr>
          </w:p>
          <w:p w14:paraId="33AF484A" w14:textId="333DADA2" w:rsidR="009F17F2" w:rsidRPr="005773FE" w:rsidRDefault="009F17F2" w:rsidP="009F17F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produção de aço bruto</w:t>
            </w:r>
          </w:p>
          <w:p w14:paraId="126CF0BA" w14:textId="77777777" w:rsidR="009F17F2" w:rsidRDefault="009F17F2" w:rsidP="00183DC7">
            <w:pPr>
              <w:rPr>
                <w:highlight w:val="yellow"/>
                <w:lang w:val="pt-BR"/>
              </w:rPr>
            </w:pPr>
          </w:p>
          <w:p w14:paraId="2762D87B" w14:textId="1D9278A3" w:rsidR="00CA7FA6" w:rsidRPr="00CA7FA6" w:rsidRDefault="00CA7FA6" w:rsidP="00183DC7">
            <w:pPr>
              <w:rPr>
                <w:lang w:val="pt-BR"/>
              </w:rPr>
            </w:pPr>
            <w:r w:rsidRPr="0007563C">
              <w:rPr>
                <w:highlight w:val="yellow"/>
                <w:lang w:val="pt-BR"/>
              </w:rPr>
              <w:t>2011</w:t>
            </w:r>
            <w:r w:rsidRPr="00CA7FA6">
              <w:rPr>
                <w:lang w:val="pt-BR"/>
              </w:rPr>
              <w:t>, a indústria do aço respondeu</w:t>
            </w:r>
            <w:r>
              <w:rPr>
                <w:lang w:val="pt-BR"/>
              </w:rPr>
              <w:t xml:space="preserve"> </w:t>
            </w:r>
            <w:r w:rsidRPr="00CA7FA6">
              <w:rPr>
                <w:lang w:val="pt-BR"/>
              </w:rPr>
              <w:t>por 12,9% do super</w:t>
            </w:r>
            <w:r w:rsidR="00357674">
              <w:rPr>
                <w:lang w:val="pt-BR"/>
              </w:rPr>
              <w:t>á</w:t>
            </w:r>
            <w:r w:rsidRPr="00CA7FA6">
              <w:rPr>
                <w:lang w:val="pt-BR"/>
              </w:rPr>
              <w:t>vit da balança</w:t>
            </w:r>
          </w:p>
          <w:p w14:paraId="27BD6C4D" w14:textId="25CF8EE7" w:rsidR="00CA7FA6" w:rsidRPr="00CA7FA6" w:rsidRDefault="00CA7FA6" w:rsidP="00183DC7">
            <w:pPr>
              <w:rPr>
                <w:lang w:val="pt-BR"/>
              </w:rPr>
            </w:pPr>
            <w:r w:rsidRPr="00CA7FA6">
              <w:rPr>
                <w:lang w:val="pt-BR"/>
              </w:rPr>
              <w:t>comercial brasileira, ou US$ 3,8 bilhões,</w:t>
            </w:r>
            <w:r>
              <w:rPr>
                <w:lang w:val="pt-BR"/>
              </w:rPr>
              <w:t xml:space="preserve"> </w:t>
            </w:r>
            <w:r w:rsidRPr="00CA7FA6">
              <w:rPr>
                <w:lang w:val="pt-BR"/>
              </w:rPr>
              <w:t>recuperando-se de um saldo de apenas</w:t>
            </w:r>
          </w:p>
          <w:p w14:paraId="708C4480" w14:textId="03555669" w:rsidR="00D3403B" w:rsidRDefault="00CA7FA6" w:rsidP="00183DC7">
            <w:pPr>
              <w:rPr>
                <w:lang w:val="pt-BR"/>
              </w:rPr>
            </w:pPr>
            <w:r w:rsidRPr="00CA7FA6">
              <w:rPr>
                <w:lang w:val="pt-BR"/>
              </w:rPr>
              <w:t>US$ 337,1 milhões no ano anterior.</w:t>
            </w:r>
            <w:r w:rsidR="00EE4D98">
              <w:rPr>
                <w:lang w:val="pt-BR"/>
              </w:rPr>
              <w:t xml:space="preserve"> – Produção 35,2 mi. ton.</w:t>
            </w:r>
          </w:p>
          <w:p w14:paraId="5893CBD1" w14:textId="77777777" w:rsidR="00E302FE" w:rsidRDefault="00E302FE" w:rsidP="00183DC7">
            <w:pPr>
              <w:rPr>
                <w:highlight w:val="yellow"/>
                <w:lang w:val="pt-BR"/>
              </w:rPr>
            </w:pPr>
          </w:p>
          <w:p w14:paraId="7EECFD1B" w14:textId="6FBD9F43" w:rsidR="00DA287F" w:rsidRDefault="00E302FE" w:rsidP="00183DC7">
            <w:pPr>
              <w:rPr>
                <w:lang w:val="pt-BR"/>
              </w:rPr>
            </w:pPr>
            <w:r>
              <w:rPr>
                <w:highlight w:val="yellow"/>
                <w:lang w:val="pt-BR"/>
              </w:rPr>
              <w:lastRenderedPageBreak/>
              <w:t>2</w:t>
            </w:r>
            <w:r w:rsidR="00A901F0" w:rsidRPr="00682250">
              <w:rPr>
                <w:highlight w:val="yellow"/>
                <w:lang w:val="pt-BR"/>
              </w:rPr>
              <w:t>016</w:t>
            </w:r>
            <w:r w:rsidR="00A901F0">
              <w:rPr>
                <w:lang w:val="pt-BR"/>
              </w:rPr>
              <w:t xml:space="preserve"> </w:t>
            </w:r>
            <w:r w:rsidR="00BD21EF">
              <w:rPr>
                <w:lang w:val="pt-BR"/>
              </w:rPr>
              <w:t>Ritmo de c</w:t>
            </w:r>
            <w:r w:rsidR="00A901F0">
              <w:rPr>
                <w:lang w:val="pt-BR"/>
              </w:rPr>
              <w:t>rescimento constante</w:t>
            </w:r>
            <w:r w:rsidR="00413801">
              <w:rPr>
                <w:lang w:val="pt-BR"/>
              </w:rPr>
              <w:t xml:space="preserve"> </w:t>
            </w:r>
            <w:r w:rsidR="00FB0E2A">
              <w:rPr>
                <w:lang w:val="pt-BR"/>
              </w:rPr>
              <w:t>-</w:t>
            </w:r>
            <w:r w:rsidR="00413801">
              <w:rPr>
                <w:lang w:val="pt-BR"/>
              </w:rPr>
              <w:t xml:space="preserve"> Produção </w:t>
            </w:r>
            <w:r w:rsidR="00DC7DE8">
              <w:rPr>
                <w:lang w:val="pt-BR"/>
              </w:rPr>
              <w:t>31</w:t>
            </w:r>
            <w:r w:rsidR="001C35B2">
              <w:rPr>
                <w:lang w:val="pt-BR"/>
              </w:rPr>
              <w:t>,6</w:t>
            </w:r>
            <w:r w:rsidR="00DC7DE8">
              <w:rPr>
                <w:lang w:val="pt-BR"/>
              </w:rPr>
              <w:t xml:space="preserve"> mi. ton.</w:t>
            </w:r>
          </w:p>
          <w:p w14:paraId="38CCF14F" w14:textId="762EC7D6" w:rsidR="008F1368" w:rsidRDefault="008F1368" w:rsidP="00183DC7">
            <w:pPr>
              <w:rPr>
                <w:sz w:val="36"/>
                <w:szCs w:val="36"/>
                <w:lang w:val="pt-BR"/>
              </w:rPr>
            </w:pPr>
            <w:r w:rsidRPr="00682250">
              <w:rPr>
                <w:highlight w:val="yellow"/>
                <w:lang w:val="pt-BR"/>
              </w:rPr>
              <w:t>2017</w:t>
            </w:r>
            <w:r>
              <w:rPr>
                <w:lang w:val="pt-BR"/>
              </w:rPr>
              <w:t xml:space="preserve"> Ritmo de crescimento constante </w:t>
            </w:r>
            <w:r w:rsidR="00FB0E2A">
              <w:rPr>
                <w:lang w:val="pt-BR"/>
              </w:rPr>
              <w:t>-</w:t>
            </w:r>
            <w:r>
              <w:rPr>
                <w:lang w:val="pt-BR"/>
              </w:rPr>
              <w:t xml:space="preserve"> Produção 3</w:t>
            </w:r>
            <w:r w:rsidR="006B6BB2">
              <w:rPr>
                <w:lang w:val="pt-BR"/>
              </w:rPr>
              <w:t>4</w:t>
            </w:r>
            <w:r w:rsidR="001C35B2">
              <w:rPr>
                <w:lang w:val="pt-BR"/>
              </w:rPr>
              <w:t>,8</w:t>
            </w:r>
            <w:r>
              <w:rPr>
                <w:lang w:val="pt-BR"/>
              </w:rPr>
              <w:t xml:space="preserve"> mi. ton.</w:t>
            </w:r>
          </w:p>
          <w:p w14:paraId="540C9D6C" w14:textId="60337593" w:rsidR="008F1368" w:rsidRDefault="008F1368" w:rsidP="00183DC7">
            <w:pPr>
              <w:rPr>
                <w:sz w:val="36"/>
                <w:szCs w:val="36"/>
                <w:lang w:val="pt-BR"/>
              </w:rPr>
            </w:pPr>
            <w:r w:rsidRPr="00682250">
              <w:rPr>
                <w:highlight w:val="yellow"/>
                <w:lang w:val="pt-BR"/>
              </w:rPr>
              <w:t>201</w:t>
            </w:r>
            <w:r w:rsidR="006B6BB2" w:rsidRPr="00682250">
              <w:rPr>
                <w:highlight w:val="yellow"/>
                <w:lang w:val="pt-BR"/>
              </w:rPr>
              <w:t>8</w:t>
            </w:r>
            <w:r w:rsidR="006D2664">
              <w:rPr>
                <w:lang w:val="pt-BR"/>
              </w:rPr>
              <w:t xml:space="preserve"> </w:t>
            </w:r>
            <w:r>
              <w:rPr>
                <w:lang w:val="pt-BR"/>
              </w:rPr>
              <w:t xml:space="preserve">Ritmo de crescimento constante </w:t>
            </w:r>
            <w:r w:rsidR="00FB0E2A">
              <w:rPr>
                <w:lang w:val="pt-BR"/>
              </w:rPr>
              <w:t xml:space="preserve">- </w:t>
            </w:r>
            <w:r>
              <w:rPr>
                <w:lang w:val="pt-BR"/>
              </w:rPr>
              <w:t>Produção 31</w:t>
            </w:r>
            <w:r w:rsidR="001C35B2">
              <w:rPr>
                <w:lang w:val="pt-BR"/>
              </w:rPr>
              <w:t>,</w:t>
            </w:r>
            <w:r>
              <w:rPr>
                <w:lang w:val="pt-BR"/>
              </w:rPr>
              <w:t>6 mi. ton.</w:t>
            </w:r>
          </w:p>
          <w:p w14:paraId="7CD73D35" w14:textId="7C06D848" w:rsidR="00FA2562" w:rsidRDefault="00682250" w:rsidP="00183DC7">
            <w:pPr>
              <w:rPr>
                <w:lang w:val="pt-BR"/>
              </w:rPr>
            </w:pPr>
            <w:r>
              <w:rPr>
                <w:highlight w:val="yellow"/>
                <w:lang w:val="pt-BR"/>
              </w:rPr>
              <w:t>2019</w:t>
            </w:r>
            <w:r>
              <w:rPr>
                <w:lang w:val="pt-BR"/>
              </w:rPr>
              <w:t xml:space="preserve"> O</w:t>
            </w:r>
            <w:r w:rsidR="00BD21EF">
              <w:rPr>
                <w:lang w:val="pt-BR"/>
              </w:rPr>
              <w:t xml:space="preserve"> c</w:t>
            </w:r>
            <w:r w:rsidR="009C4893">
              <w:rPr>
                <w:lang w:val="pt-BR"/>
              </w:rPr>
              <w:t>rescimento constante parou e em abri</w:t>
            </w:r>
            <w:r w:rsidR="00783053">
              <w:rPr>
                <w:lang w:val="pt-BR"/>
              </w:rPr>
              <w:t>l,</w:t>
            </w:r>
            <w:r w:rsidR="004720EB">
              <w:rPr>
                <w:lang w:val="pt-BR"/>
              </w:rPr>
              <w:t xml:space="preserve"> devido à pandemia,</w:t>
            </w:r>
            <w:r w:rsidR="001C35B2">
              <w:rPr>
                <w:lang w:val="pt-BR"/>
              </w:rPr>
              <w:t xml:space="preserve"> a produção de come</w:t>
            </w:r>
            <w:r w:rsidR="006D2664">
              <w:rPr>
                <w:lang w:val="pt-BR"/>
              </w:rPr>
              <w:t>çou</w:t>
            </w:r>
            <w:r w:rsidR="00FB0E2A">
              <w:rPr>
                <w:lang w:val="pt-BR"/>
              </w:rPr>
              <w:t xml:space="preserve"> decair </w:t>
            </w:r>
            <w:r w:rsidR="001C35B2">
              <w:rPr>
                <w:lang w:val="pt-BR"/>
              </w:rPr>
              <w:t>- Pr</w:t>
            </w:r>
            <w:r w:rsidR="00FA2562">
              <w:rPr>
                <w:lang w:val="pt-BR"/>
              </w:rPr>
              <w:t>odu</w:t>
            </w:r>
            <w:r w:rsidR="001C35B2">
              <w:rPr>
                <w:lang w:val="pt-BR"/>
              </w:rPr>
              <w:t>ção</w:t>
            </w:r>
            <w:r w:rsidR="00FA2562">
              <w:rPr>
                <w:lang w:val="pt-BR"/>
              </w:rPr>
              <w:t xml:space="preserve"> 32,2 mi. de toneladas</w:t>
            </w:r>
            <w:r w:rsidR="007F26ED">
              <w:rPr>
                <w:lang w:val="pt-BR"/>
              </w:rPr>
              <w:t xml:space="preserve"> de aço;</w:t>
            </w:r>
          </w:p>
          <w:p w14:paraId="2C704FF8" w14:textId="67A13A98" w:rsidR="001169FE" w:rsidRDefault="00BB0EBD" w:rsidP="00183DC7">
            <w:pPr>
              <w:rPr>
                <w:lang w:val="pt-BR"/>
              </w:rPr>
            </w:pPr>
            <w:r w:rsidRPr="00BB0EBD">
              <w:rPr>
                <w:highlight w:val="yellow"/>
                <w:lang w:val="pt-BR"/>
              </w:rPr>
              <w:t>2020</w:t>
            </w:r>
            <w:r>
              <w:rPr>
                <w:lang w:val="pt-BR"/>
              </w:rPr>
              <w:t xml:space="preserve"> </w:t>
            </w:r>
            <w:r w:rsidR="00EC70DF">
              <w:rPr>
                <w:lang w:val="pt-BR"/>
              </w:rPr>
              <w:t xml:space="preserve">Produção </w:t>
            </w:r>
            <w:r w:rsidR="008628AF">
              <w:rPr>
                <w:lang w:val="pt-BR"/>
              </w:rPr>
              <w:t xml:space="preserve">em baixa, devido </w:t>
            </w:r>
            <w:r w:rsidR="00357674">
              <w:rPr>
                <w:lang w:val="pt-BR"/>
              </w:rPr>
              <w:t>à</w:t>
            </w:r>
            <w:r w:rsidR="008628AF">
              <w:rPr>
                <w:lang w:val="pt-BR"/>
              </w:rPr>
              <w:t xml:space="preserve"> recessão na indústria chinesa recorrente </w:t>
            </w:r>
            <w:proofErr w:type="gramStart"/>
            <w:r w:rsidR="009C49BE">
              <w:rPr>
                <w:lang w:val="pt-BR"/>
              </w:rPr>
              <w:t>d</w:t>
            </w:r>
            <w:r w:rsidR="00357674">
              <w:rPr>
                <w:lang w:val="pt-BR"/>
              </w:rPr>
              <w:t>o</w:t>
            </w:r>
            <w:r w:rsidR="009C49BE">
              <w:rPr>
                <w:lang w:val="pt-BR"/>
              </w:rPr>
              <w:t xml:space="preserve"> corona</w:t>
            </w:r>
            <w:proofErr w:type="gramEnd"/>
            <w:r w:rsidR="008628AF">
              <w:rPr>
                <w:lang w:val="pt-BR"/>
              </w:rPr>
              <w:t xml:space="preserve"> vírus, </w:t>
            </w:r>
            <w:r w:rsidR="001B396F">
              <w:rPr>
                <w:lang w:val="pt-BR"/>
              </w:rPr>
              <w:t>atingimos uma produção menor que 2016</w:t>
            </w:r>
            <w:r w:rsidR="00EC70DF">
              <w:rPr>
                <w:lang w:val="pt-BR"/>
              </w:rPr>
              <w:t>,</w:t>
            </w:r>
            <w:r w:rsidR="001B396F">
              <w:rPr>
                <w:lang w:val="pt-BR"/>
              </w:rPr>
              <w:t xml:space="preserve"> </w:t>
            </w:r>
            <w:r w:rsidR="00C2462D">
              <w:rPr>
                <w:lang w:val="pt-BR"/>
              </w:rPr>
              <w:t>abril repre</w:t>
            </w:r>
            <w:r w:rsidR="009C49BE">
              <w:rPr>
                <w:lang w:val="pt-BR"/>
              </w:rPr>
              <w:t>sentou o ponto mais baixo na produção, desde 2016, mas também representou a retomada do crescimento no setor, m</w:t>
            </w:r>
            <w:r w:rsidR="001B396F">
              <w:rPr>
                <w:lang w:val="pt-BR"/>
              </w:rPr>
              <w:t xml:space="preserve">esmo </w:t>
            </w:r>
            <w:r w:rsidR="009C49BE">
              <w:rPr>
                <w:lang w:val="pt-BR"/>
              </w:rPr>
              <w:t xml:space="preserve">em meio </w:t>
            </w:r>
            <w:r w:rsidR="00357674">
              <w:rPr>
                <w:lang w:val="pt-BR"/>
              </w:rPr>
              <w:t>à</w:t>
            </w:r>
            <w:r w:rsidR="009C49BE">
              <w:rPr>
                <w:lang w:val="pt-BR"/>
              </w:rPr>
              <w:t xml:space="preserve"> crise</w:t>
            </w:r>
            <w:r w:rsidR="001B396F">
              <w:rPr>
                <w:lang w:val="pt-BR"/>
              </w:rPr>
              <w:t>, o</w:t>
            </w:r>
            <w:r w:rsidR="00EC70DF">
              <w:rPr>
                <w:lang w:val="pt-BR"/>
              </w:rPr>
              <w:t xml:space="preserve"> </w:t>
            </w:r>
            <w:r w:rsidR="003E3109">
              <w:rPr>
                <w:lang w:val="pt-BR"/>
              </w:rPr>
              <w:t>Brasil foi o nono</w:t>
            </w:r>
            <w:r>
              <w:rPr>
                <w:lang w:val="pt-BR"/>
              </w:rPr>
              <w:t xml:space="preserve"> maior produtor de aço do mundo</w:t>
            </w:r>
            <w:r w:rsidR="001B396F">
              <w:rPr>
                <w:lang w:val="pt-BR"/>
              </w:rPr>
              <w:t xml:space="preserve"> </w:t>
            </w:r>
            <w:r w:rsidR="00C37C72">
              <w:rPr>
                <w:lang w:val="pt-BR"/>
              </w:rPr>
              <w:t>- Produção</w:t>
            </w:r>
            <w:r w:rsidR="001B396F">
              <w:rPr>
                <w:lang w:val="pt-BR"/>
              </w:rPr>
              <w:t xml:space="preserve"> </w:t>
            </w:r>
            <w:r w:rsidR="00C37C72">
              <w:rPr>
                <w:lang w:val="pt-BR"/>
              </w:rPr>
              <w:t>31,4 mi. ton.</w:t>
            </w:r>
          </w:p>
          <w:p w14:paraId="1CB7FCE3" w14:textId="485B1B84" w:rsidR="00975CB1" w:rsidRDefault="00975CB1" w:rsidP="00183DC7">
            <w:pPr>
              <w:rPr>
                <w:lang w:val="pt-BR"/>
              </w:rPr>
            </w:pPr>
            <w:r w:rsidRPr="00041A5D">
              <w:rPr>
                <w:highlight w:val="yellow"/>
                <w:lang w:val="pt-BR"/>
              </w:rPr>
              <w:t>2021</w:t>
            </w:r>
            <w:r>
              <w:rPr>
                <w:lang w:val="pt-BR"/>
              </w:rPr>
              <w:t xml:space="preserve"> </w:t>
            </w:r>
            <w:r w:rsidR="00682250">
              <w:rPr>
                <w:lang w:val="pt-BR"/>
              </w:rPr>
              <w:t>-</w:t>
            </w:r>
            <w:r w:rsidR="00FA5F6F">
              <w:rPr>
                <w:lang w:val="pt-BR"/>
              </w:rPr>
              <w:t xml:space="preserve"> Setor teve grande crescimento, mas ainda não atingiu o patamar que </w:t>
            </w:r>
            <w:r w:rsidR="00647C19">
              <w:rPr>
                <w:lang w:val="pt-BR"/>
              </w:rPr>
              <w:t>deveria estar não fosse a pandemia,</w:t>
            </w:r>
            <w:r w:rsidR="00FA40B0">
              <w:rPr>
                <w:lang w:val="pt-BR"/>
              </w:rPr>
              <w:t xml:space="preserve"> o resultado de</w:t>
            </w:r>
            <w:r w:rsidR="00E600D1">
              <w:rPr>
                <w:lang w:val="pt-BR"/>
              </w:rPr>
              <w:t xml:space="preserve"> </w:t>
            </w:r>
            <w:r w:rsidR="00CD0C87">
              <w:rPr>
                <w:lang w:val="pt-BR"/>
              </w:rPr>
              <w:t>2021 é menor que o esperado para</w:t>
            </w:r>
            <w:r w:rsidR="00FA5F6F">
              <w:rPr>
                <w:lang w:val="pt-BR"/>
              </w:rPr>
              <w:t xml:space="preserve"> 2019</w:t>
            </w:r>
            <w:r w:rsidR="00CD0C87">
              <w:rPr>
                <w:lang w:val="pt-BR"/>
              </w:rPr>
              <w:t xml:space="preserve"> se não tivéssemos passado por esta crise mundial. </w:t>
            </w:r>
            <w:r w:rsidR="00F926A7">
              <w:rPr>
                <w:lang w:val="pt-BR"/>
              </w:rPr>
              <w:t>–</w:t>
            </w:r>
            <w:r w:rsidR="00CD0C87">
              <w:rPr>
                <w:lang w:val="pt-BR"/>
              </w:rPr>
              <w:t xml:space="preserve"> </w:t>
            </w:r>
            <w:r w:rsidR="00F926A7">
              <w:rPr>
                <w:lang w:val="pt-BR"/>
              </w:rPr>
              <w:t>Produção 36,</w:t>
            </w:r>
            <w:r w:rsidR="00297784">
              <w:rPr>
                <w:lang w:val="pt-BR"/>
              </w:rPr>
              <w:t xml:space="preserve">071 mi. ton. </w:t>
            </w:r>
          </w:p>
          <w:p w14:paraId="1C593C9C" w14:textId="2CA43747" w:rsidR="00682250" w:rsidRDefault="00682250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2022 </w:t>
            </w:r>
            <w:r w:rsidR="0003296A">
              <w:rPr>
                <w:lang w:val="pt-BR"/>
              </w:rPr>
              <w:t>–</w:t>
            </w:r>
            <w:r>
              <w:rPr>
                <w:lang w:val="pt-BR"/>
              </w:rPr>
              <w:t xml:space="preserve"> </w:t>
            </w:r>
            <w:r w:rsidR="0003296A">
              <w:rPr>
                <w:lang w:val="pt-BR"/>
              </w:rPr>
              <w:t>Tendência de constante crescimento, ainda que discretamente menor que 2021, espera-se um resultado próximo ao de 2021</w:t>
            </w:r>
            <w:r w:rsidR="00F512DA">
              <w:rPr>
                <w:lang w:val="pt-BR"/>
              </w:rPr>
              <w:t>, segunda nossa prévia análise dos dados do instituto do aço para o primeiro semestre de 2022.</w:t>
            </w:r>
          </w:p>
          <w:p w14:paraId="5B25D9A8" w14:textId="3254A988" w:rsidR="002C2A2F" w:rsidRDefault="00CF1F82" w:rsidP="00183DC7">
            <w:pPr>
              <w:rPr>
                <w:lang w:val="pt-BR"/>
              </w:rPr>
            </w:pPr>
            <w:r>
              <w:t>Em 2011, a indústria do aço respondeu por 12,9% do superávit da balança comercial brasileira, ou US$ 3,8 bilhões, recuperando-se de um saldo de apenas US$ 337,1 milhões no ano anterior.</w:t>
            </w:r>
          </w:p>
          <w:p w14:paraId="06D73FCA" w14:textId="77777777" w:rsidR="002C2A2F" w:rsidRDefault="002C2A2F" w:rsidP="00BE3379">
            <w:pPr>
              <w:pStyle w:val="Contedo"/>
              <w:rPr>
                <w:lang w:val="pt-BR"/>
              </w:rPr>
            </w:pPr>
          </w:p>
          <w:p w14:paraId="50AE7D0B" w14:textId="22C8BB1A" w:rsidR="008C6ACB" w:rsidRDefault="00EE12B2" w:rsidP="007C457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impacto do aço no </w:t>
            </w:r>
            <w:r w:rsidR="008C6ACB">
              <w:rPr>
                <w:lang w:val="pt-BR"/>
              </w:rPr>
              <w:t>Meio Ambiente</w:t>
            </w:r>
          </w:p>
          <w:p w14:paraId="1D080730" w14:textId="77777777" w:rsidR="00A76553" w:rsidRDefault="00A76553" w:rsidP="00E65D17">
            <w:pPr>
              <w:rPr>
                <w:lang w:val="pt-BR"/>
              </w:rPr>
            </w:pPr>
          </w:p>
          <w:p w14:paraId="707EB8E7" w14:textId="2D9716B2" w:rsidR="00E36435" w:rsidRDefault="00EE12B2" w:rsidP="00E65D1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E65D17">
              <w:rPr>
                <w:lang w:val="pt-BR"/>
              </w:rPr>
              <w:t xml:space="preserve">A produção do tão necessário aço, causa importante impacto ambiental, </w:t>
            </w:r>
            <w:r w:rsidR="009F3EC2">
              <w:rPr>
                <w:lang w:val="pt-BR"/>
              </w:rPr>
              <w:t xml:space="preserve">para </w:t>
            </w:r>
            <w:r w:rsidR="000521DD">
              <w:rPr>
                <w:lang w:val="pt-BR"/>
              </w:rPr>
              <w:t>consegui-lo, gastamos muita energia e recursos não renováveis</w:t>
            </w:r>
            <w:r w:rsidR="00E36435">
              <w:rPr>
                <w:lang w:val="pt-BR"/>
              </w:rPr>
              <w:t>, como o próprio minério de ferro e o carvão mineral, um combustível fóssil que emite gases do efeito estufa</w:t>
            </w:r>
            <w:r w:rsidR="001B1913">
              <w:rPr>
                <w:lang w:val="pt-BR"/>
              </w:rPr>
              <w:t xml:space="preserve">. </w:t>
            </w:r>
            <w:r w:rsidR="00A13DB8">
              <w:rPr>
                <w:lang w:val="pt-BR"/>
              </w:rPr>
              <w:t>As siderúrgicas têm</w:t>
            </w:r>
            <w:r w:rsidR="001B1913">
              <w:rPr>
                <w:lang w:val="pt-BR"/>
              </w:rPr>
              <w:t xml:space="preserve"> de produzir preocupadas em minimizar estes impactos, </w:t>
            </w:r>
            <w:r w:rsidR="0098098C">
              <w:rPr>
                <w:lang w:val="pt-BR"/>
              </w:rPr>
              <w:t>pois precisamos de aço e de um planeta saudável. Empresas como a A</w:t>
            </w:r>
            <w:r w:rsidR="00A546AD">
              <w:rPr>
                <w:lang w:val="pt-BR"/>
              </w:rPr>
              <w:t>r</w:t>
            </w:r>
            <w:r w:rsidR="0098098C">
              <w:rPr>
                <w:lang w:val="pt-BR"/>
              </w:rPr>
              <w:t>celorMittal</w:t>
            </w:r>
            <w:r w:rsidR="00A546AD">
              <w:rPr>
                <w:lang w:val="pt-BR"/>
              </w:rPr>
              <w:t xml:space="preserve"> </w:t>
            </w:r>
            <w:r w:rsidR="00624218">
              <w:rPr>
                <w:lang w:val="pt-BR"/>
              </w:rPr>
              <w:t>Tubarão, no Es</w:t>
            </w:r>
            <w:r w:rsidR="00357674">
              <w:rPr>
                <w:lang w:val="pt-BR"/>
              </w:rPr>
              <w:t>pí</w:t>
            </w:r>
            <w:r w:rsidR="00624218">
              <w:rPr>
                <w:lang w:val="pt-BR"/>
              </w:rPr>
              <w:t xml:space="preserve">rito Santo, </w:t>
            </w:r>
            <w:r w:rsidR="00B40389">
              <w:rPr>
                <w:lang w:val="pt-BR"/>
              </w:rPr>
              <w:t xml:space="preserve">tem incorporado tecnologias para tornar-se referência em gestão ambiental, ela conta com </w:t>
            </w:r>
            <w:r w:rsidR="0009459B">
              <w:rPr>
                <w:lang w:val="pt-BR"/>
              </w:rPr>
              <w:t>um sistema de controle de impactos e medidas que incluem o plantio de cinturão verde</w:t>
            </w:r>
            <w:r w:rsidR="00A55936">
              <w:rPr>
                <w:lang w:val="pt-BR"/>
              </w:rPr>
              <w:t xml:space="preserve"> e o uso racional e reaproveitamento da água e de resíduos para geração de energia. </w:t>
            </w:r>
            <w:r w:rsidR="0098098C">
              <w:rPr>
                <w:lang w:val="pt-BR"/>
              </w:rPr>
              <w:t xml:space="preserve"> </w:t>
            </w:r>
          </w:p>
          <w:p w14:paraId="2A98A70E" w14:textId="77777777" w:rsidR="007309BB" w:rsidRDefault="007309BB" w:rsidP="00E65D17">
            <w:pPr>
              <w:rPr>
                <w:lang w:val="pt-BR"/>
              </w:rPr>
            </w:pPr>
          </w:p>
          <w:p w14:paraId="0E4F6E64" w14:textId="77777777" w:rsidR="006A0271" w:rsidRDefault="006A0271" w:rsidP="006A0271">
            <w:pPr>
              <w:pStyle w:val="Contedo"/>
              <w:rPr>
                <w:sz w:val="20"/>
                <w:szCs w:val="16"/>
                <w:lang w:val="pt-BR"/>
              </w:rPr>
            </w:pPr>
          </w:p>
          <w:p w14:paraId="5F9FCD10" w14:textId="34367E64" w:rsidR="00BC5605" w:rsidRDefault="006A0271" w:rsidP="006A0271">
            <w:pPr>
              <w:pStyle w:val="Contedo"/>
              <w:jc w:val="right"/>
              <w:rPr>
                <w:lang w:val="pt-BR"/>
              </w:rPr>
            </w:pPr>
            <w:r w:rsidRPr="006A0271">
              <w:rPr>
                <w:sz w:val="20"/>
                <w:szCs w:val="16"/>
                <w:lang w:val="pt-BR"/>
              </w:rPr>
              <w:lastRenderedPageBreak/>
              <w:t>.</w:t>
            </w:r>
            <w:r w:rsidRPr="006A0271">
              <w:rPr>
                <w:noProof/>
                <w:sz w:val="20"/>
                <w:szCs w:val="16"/>
                <w:lang w:val="pt-BR"/>
              </w:rPr>
              <w:t xml:space="preserve"> </w:t>
            </w:r>
            <w:r w:rsidR="007309BB">
              <w:rPr>
                <w:noProof/>
              </w:rPr>
              <w:drawing>
                <wp:inline distT="0" distB="0" distL="0" distR="0" wp14:anchorId="0982CAD9" wp14:editId="32ADE4AA">
                  <wp:extent cx="6371590" cy="4246245"/>
                  <wp:effectExtent l="0" t="0" r="0" b="190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590" cy="424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D1B07" w14:textId="0836CFCA" w:rsidR="00BC5605" w:rsidRDefault="003D700E" w:rsidP="003D700E">
            <w:pPr>
              <w:pStyle w:val="Contedo"/>
              <w:jc w:val="both"/>
              <w:rPr>
                <w:lang w:val="pt-BR"/>
              </w:rPr>
            </w:pPr>
            <w:r>
              <w:rPr>
                <w:sz w:val="20"/>
                <w:szCs w:val="16"/>
                <w:lang w:val="pt-BR"/>
              </w:rPr>
              <w:t>Cinturão verde, á</w:t>
            </w:r>
            <w:r w:rsidRPr="006A0271">
              <w:rPr>
                <w:sz w:val="20"/>
                <w:szCs w:val="16"/>
                <w:lang w:val="pt-BR"/>
              </w:rPr>
              <w:t>rea com mais de sete mil m2 no entorno da usina, abriga cerca de 2,6 milhões de árvores e arbustos e oito diferentes Áreas de Preservação Permanente, com lagoas, brejos, mangues e praias. A área é monitorada por especialistas que medem, avaliam e protegem a vida neste espaço. O Cinturão Verde também é um sistema de controle das emissões atmosféricas, pois reduz a velocidade do vento, evitando o arraste de materiais para fora da unidade. Atualmente, em parceria com o Instituto Capixaba de Pesquisa, Assistência Técnica e Extensão Rural (</w:t>
            </w:r>
            <w:proofErr w:type="spellStart"/>
            <w:r w:rsidRPr="006A0271">
              <w:rPr>
                <w:sz w:val="20"/>
                <w:szCs w:val="16"/>
                <w:lang w:val="pt-BR"/>
              </w:rPr>
              <w:t>Incaper</w:t>
            </w:r>
            <w:proofErr w:type="spellEnd"/>
            <w:r w:rsidRPr="006A0271">
              <w:rPr>
                <w:sz w:val="20"/>
                <w:szCs w:val="16"/>
                <w:lang w:val="pt-BR"/>
              </w:rPr>
              <w:t xml:space="preserve">), a ArcelorMittal Tubarão desenvolve pesquisas para melhorias e aprimoramento da diversidade da flora e da fauna do </w:t>
            </w:r>
            <w:r>
              <w:rPr>
                <w:sz w:val="20"/>
                <w:szCs w:val="16"/>
                <w:lang w:val="pt-BR"/>
              </w:rPr>
              <w:t>local.</w:t>
            </w:r>
          </w:p>
          <w:p w14:paraId="3749F384" w14:textId="77777777" w:rsidR="003D700E" w:rsidRDefault="003D700E" w:rsidP="00F34ECF">
            <w:pPr>
              <w:pStyle w:val="Subttulo"/>
              <w:framePr w:wrap="around"/>
              <w:rPr>
                <w:lang w:val="pt-BR"/>
              </w:rPr>
            </w:pPr>
          </w:p>
          <w:p w14:paraId="6DDD39FE" w14:textId="2B0FD4CA" w:rsidR="00BC5605" w:rsidRDefault="00906DAA" w:rsidP="00F34ECF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Projeto Tamar</w:t>
            </w:r>
          </w:p>
          <w:p w14:paraId="7F5DB28C" w14:textId="77777777" w:rsidR="00906DAA" w:rsidRDefault="00906DAA" w:rsidP="00BD6559">
            <w:pPr>
              <w:rPr>
                <w:lang w:val="pt-BR"/>
              </w:rPr>
            </w:pPr>
          </w:p>
          <w:p w14:paraId="0FD907B7" w14:textId="12617289" w:rsidR="00444FC1" w:rsidRDefault="00906DAA" w:rsidP="00BD6559">
            <w:r>
              <w:t xml:space="preserve">   </w:t>
            </w:r>
            <w:r w:rsidRPr="00906DAA">
              <w:t>Desde 2000, por meio de um convênio de cooperação técnica firmado entre a ArcelorMittal Tubarão e a Fundação Projeto Tamar, especialistas realizam pesquisas e monitoramento marinho periódico das tartarugas</w:t>
            </w:r>
            <w:r w:rsidR="00357674">
              <w:t>-</w:t>
            </w:r>
            <w:r w:rsidRPr="00906DAA">
              <w:t>verdes (</w:t>
            </w:r>
            <w:proofErr w:type="spellStart"/>
            <w:r w:rsidRPr="00906DAA">
              <w:t>Chelonia</w:t>
            </w:r>
            <w:proofErr w:type="spellEnd"/>
            <w:r w:rsidRPr="00906DAA">
              <w:t xml:space="preserve"> </w:t>
            </w:r>
            <w:proofErr w:type="spellStart"/>
            <w:r w:rsidRPr="00906DAA">
              <w:t>mydas</w:t>
            </w:r>
            <w:proofErr w:type="spellEnd"/>
            <w:r w:rsidRPr="00906DAA">
              <w:t>) no efluente final da empresa. Os animais são capturados para estudos de biometria e crescimento, padrões migratórios, perfil hematológico e condição de saúde. As mais de duas mil tartarugas avaliadas desde o início do estudo apresentaram bom estado de saúde e nutrição, o que atesta a qualidade do efluente industrial da empresa, único ponto de captura e estudo dessa espécie de tartaruga no Estado.</w:t>
            </w:r>
            <w:r w:rsidR="005B4CDB">
              <w:t xml:space="preserve"> </w:t>
            </w:r>
          </w:p>
          <w:p w14:paraId="3EFE0540" w14:textId="4EC556E4" w:rsidR="006F4226" w:rsidRDefault="00444FC1" w:rsidP="00BD6559">
            <w:r>
              <w:t xml:space="preserve">    </w:t>
            </w:r>
            <w:r w:rsidR="009E54C7">
              <w:t xml:space="preserve">O processo siderúrgico em função das altas temperaturas, utiliza-se de muita </w:t>
            </w:r>
            <w:r w:rsidR="006A5BFD">
              <w:t>á</w:t>
            </w:r>
            <w:r w:rsidR="009E54C7">
              <w:t>gua</w:t>
            </w:r>
            <w:r w:rsidR="006C4552">
              <w:t xml:space="preserve"> para o resfriamento, esta </w:t>
            </w:r>
            <w:r w:rsidR="006A5BFD">
              <w:t>á</w:t>
            </w:r>
            <w:r w:rsidR="006C4552">
              <w:t>gua por princípio, deve ser reciclada.</w:t>
            </w:r>
          </w:p>
          <w:p w14:paraId="431F2902" w14:textId="29823B6B" w:rsidR="004B75A6" w:rsidRDefault="00444FC1" w:rsidP="00AB3B80">
            <w:r>
              <w:lastRenderedPageBreak/>
              <w:t xml:space="preserve">    Ao contrário do carvão mineral, o carvão vegetal é um recurso renovável. </w:t>
            </w:r>
            <w:r w:rsidR="00C16BB0">
              <w:t>Em termos g</w:t>
            </w:r>
            <w:r>
              <w:t>lo</w:t>
            </w:r>
            <w:r w:rsidR="00C16BB0">
              <w:t>bais o Brasil é uma exce</w:t>
            </w:r>
            <w:r w:rsidR="005A3263">
              <w:t>ç</w:t>
            </w:r>
            <w:r w:rsidR="00C16BB0">
              <w:t xml:space="preserve">ão no que tange </w:t>
            </w:r>
            <w:r w:rsidR="005A3263">
              <w:t>ao uso de carvão vegetal</w:t>
            </w:r>
            <w:r w:rsidR="00BD6559">
              <w:t xml:space="preserve">. </w:t>
            </w:r>
            <w:r w:rsidR="00670020">
              <w:t xml:space="preserve">Na </w:t>
            </w:r>
            <w:r w:rsidR="006A5BFD">
              <w:t>siderurgia</w:t>
            </w:r>
            <w:r w:rsidR="00670020">
              <w:t xml:space="preserve"> nacional, </w:t>
            </w:r>
            <w:r w:rsidR="00FC3C03">
              <w:t xml:space="preserve">91% </w:t>
            </w:r>
            <w:r w:rsidR="00670020">
              <w:t>do aço produzido aqui</w:t>
            </w:r>
            <w:r w:rsidR="00BD6559">
              <w:t>, utiliza-se de carvão vegetal</w:t>
            </w:r>
            <w:r w:rsidR="00FC3C03">
              <w:t xml:space="preserve"> em</w:t>
            </w:r>
            <w:r w:rsidR="00823E89">
              <w:t xml:space="preserve"> sua composição</w:t>
            </w:r>
            <w:r w:rsidR="001D38F4">
              <w:t xml:space="preserve">, exclusivo de </w:t>
            </w:r>
            <w:r w:rsidR="006A5BFD">
              <w:t>á</w:t>
            </w:r>
            <w:r w:rsidR="001D38F4">
              <w:t xml:space="preserve">reas plantadas para este fim, porém a plantação de pinus, que é utilizada(eucaliptos), acidifica o solo e cria verdadeiros desertos verde, aonde não nasce mais nada </w:t>
            </w:r>
            <w:r w:rsidR="00845091">
              <w:t>aonde foi plantado a floresta de carvão.</w:t>
            </w:r>
            <w:r w:rsidR="00141BB8">
              <w:t xml:space="preserve"> E ainda assim embora a floresta faça o sequestro do carbono da atmosfera, a queima do carvão devolve para a camada de oz</w:t>
            </w:r>
            <w:r w:rsidR="005F40C9">
              <w:t>ô</w:t>
            </w:r>
            <w:r w:rsidR="00141BB8">
              <w:t>nio todo o c02 retirado</w:t>
            </w:r>
            <w:r w:rsidR="005F40C9">
              <w:t>, sendo assim o carvão verde, que é produzido não com carvão, mas com energia limpa, como a elétrica,</w:t>
            </w:r>
            <w:r w:rsidR="00F73F22">
              <w:t xml:space="preserve"> tem uma produção mais sustentável e é uma melhor em um mundo com tantas mudanças climáticas.</w:t>
            </w:r>
            <w:r w:rsidR="00A2760A">
              <w:t xml:space="preserve"> </w:t>
            </w:r>
          </w:p>
          <w:p w14:paraId="26EEF8A9" w14:textId="5B2F285C" w:rsidR="00E77F8C" w:rsidRDefault="00E77F8C" w:rsidP="00AB3B80">
            <w:r>
              <w:t xml:space="preserve">    Segundo o instituto Aço Brasil, </w:t>
            </w:r>
            <w:r w:rsidR="00E3786C">
              <w:t xml:space="preserve">cada </w:t>
            </w:r>
            <w:r>
              <w:t xml:space="preserve">brasileiro consome em média, </w:t>
            </w:r>
            <w:r w:rsidR="00E3786C">
              <w:t xml:space="preserve">131 </w:t>
            </w:r>
            <w:r w:rsidR="006A5BFD">
              <w:t>quilos</w:t>
            </w:r>
            <w:r w:rsidR="00E3786C">
              <w:t xml:space="preserve"> de aço/ano</w:t>
            </w:r>
            <w:r w:rsidR="007A1FAD">
              <w:t>. Todo esse material, utilizado na construção civil</w:t>
            </w:r>
            <w:r w:rsidR="00B55CB9">
              <w:t xml:space="preserve">, fabricação de </w:t>
            </w:r>
            <w:r w:rsidR="006A5BFD">
              <w:t>automóveis</w:t>
            </w:r>
            <w:r w:rsidR="00802719">
              <w:t>, utensílios domésticos,</w:t>
            </w:r>
            <w:r w:rsidR="00E151F8">
              <w:t xml:space="preserve"> etc…</w:t>
            </w:r>
            <w:r w:rsidR="00802719">
              <w:t xml:space="preserve"> </w:t>
            </w:r>
            <w:r w:rsidR="00CD12B7">
              <w:t>pode ser reciclado ou tem de ir mesmo pro ferro velho?</w:t>
            </w:r>
            <w:r w:rsidR="00226D4A">
              <w:t xml:space="preserve"> </w:t>
            </w:r>
            <w:r w:rsidR="00226D4A" w:rsidRPr="00226D4A">
              <w:t>o aço é um material 100% reciclável e que pode ser reciclado infinitas vezes sem perder qualidade.</w:t>
            </w:r>
            <w:r w:rsidR="0041795E">
              <w:t xml:space="preserve"> De todo aço no </w:t>
            </w:r>
            <w:r w:rsidR="001F45D4">
              <w:t>mundo</w:t>
            </w:r>
            <w:r w:rsidR="0041795E">
              <w:t>, 44% é oriundo da reciclagem</w:t>
            </w:r>
            <w:r w:rsidR="00AF4FC8">
              <w:t xml:space="preserve">. </w:t>
            </w:r>
            <w:r w:rsidR="00AF4FC8">
              <w:rPr>
                <w:bCs/>
              </w:rPr>
              <w:t>No Brasil, este número é um pouco menor, hoje está em torno de 27</w:t>
            </w:r>
            <w:proofErr w:type="gramStart"/>
            <w:r w:rsidR="00AF4FC8">
              <w:rPr>
                <w:bCs/>
              </w:rPr>
              <w:t>%</w:t>
            </w:r>
            <w:r w:rsidR="0041795E">
              <w:t>(</w:t>
            </w:r>
            <w:proofErr w:type="gramEnd"/>
            <w:r w:rsidR="0041795E">
              <w:t xml:space="preserve">dado de 2011), </w:t>
            </w:r>
            <w:r w:rsidR="00B04392">
              <w:t xml:space="preserve">um percentual baixo, existe de fato um grande </w:t>
            </w:r>
            <w:r w:rsidR="006A5BFD">
              <w:t>desperdício</w:t>
            </w:r>
            <w:r w:rsidR="00B04392">
              <w:t xml:space="preserve"> de aço no país.</w:t>
            </w:r>
            <w:r w:rsidR="00FE0C97">
              <w:t xml:space="preserve"> Porém no que tange as latinhas de alumínio, quase 100% </w:t>
            </w:r>
            <w:r w:rsidR="003C4725">
              <w:t xml:space="preserve">são </w:t>
            </w:r>
            <w:r w:rsidR="003E3594">
              <w:t>recicladas</w:t>
            </w:r>
            <w:r w:rsidR="003C4725">
              <w:t xml:space="preserve"> no Brasil.</w:t>
            </w:r>
          </w:p>
          <w:p w14:paraId="37AAA698" w14:textId="737112BB" w:rsidR="00FE0C97" w:rsidRDefault="00FE0C97" w:rsidP="00AB3B80">
            <w:r>
              <w:t xml:space="preserve">    Como </w:t>
            </w:r>
            <w:r w:rsidR="00F10248">
              <w:t xml:space="preserve">boa parte dos materiais contidos na sucata de aço, já está na forma </w:t>
            </w:r>
            <w:proofErr w:type="spellStart"/>
            <w:r w:rsidR="00F10248">
              <w:t>met</w:t>
            </w:r>
            <w:r w:rsidR="00E151F8">
              <w:t>á</w:t>
            </w:r>
            <w:r w:rsidR="00F10248">
              <w:t>ica</w:t>
            </w:r>
            <w:proofErr w:type="spellEnd"/>
            <w:r w:rsidR="00F10248">
              <w:t xml:space="preserve">, </w:t>
            </w:r>
            <w:r w:rsidR="00F77A61">
              <w:t xml:space="preserve">a produção de aço a partir dela, requere menor </w:t>
            </w:r>
            <w:r w:rsidR="006F638B">
              <w:t xml:space="preserve">quantidade de </w:t>
            </w:r>
            <w:r w:rsidR="006A5BFD">
              <w:t>á</w:t>
            </w:r>
            <w:r w:rsidR="006F638B">
              <w:t xml:space="preserve">gua e energia. </w:t>
            </w:r>
          </w:p>
          <w:p w14:paraId="5DE87B6B" w14:textId="18EEE2EB" w:rsidR="002D1429" w:rsidRDefault="001F22E4" w:rsidP="00AB3B80">
            <w:r>
              <w:t xml:space="preserve">   Cada tonelada de material reciclado poupa </w:t>
            </w:r>
            <w:r w:rsidR="006503CD">
              <w:t>140 Kg. de minério de ferro e 150 Kg. de carvão.</w:t>
            </w:r>
            <w:r w:rsidR="006D7DB2">
              <w:t xml:space="preserve"> </w:t>
            </w:r>
            <w:r w:rsidR="006D7DB2" w:rsidRPr="00D0301D">
              <w:rPr>
                <w:highlight w:val="yellow"/>
              </w:rPr>
              <w:t>Usar material reciclado</w:t>
            </w:r>
            <w:r w:rsidR="00D0301D" w:rsidRPr="00D0301D">
              <w:rPr>
                <w:highlight w:val="yellow"/>
              </w:rPr>
              <w:t>,</w:t>
            </w:r>
            <w:r w:rsidR="006D7DB2" w:rsidRPr="00D0301D">
              <w:rPr>
                <w:highlight w:val="yellow"/>
              </w:rPr>
              <w:t xml:space="preserve"> ao invé</w:t>
            </w:r>
            <w:r w:rsidR="00D0301D" w:rsidRPr="00D0301D">
              <w:rPr>
                <w:highlight w:val="yellow"/>
              </w:rPr>
              <w:t>s de matéria</w:t>
            </w:r>
            <w:r w:rsidR="00E151F8">
              <w:rPr>
                <w:highlight w:val="yellow"/>
              </w:rPr>
              <w:t>-</w:t>
            </w:r>
            <w:r w:rsidR="00D0301D" w:rsidRPr="00D0301D">
              <w:rPr>
                <w:highlight w:val="yellow"/>
              </w:rPr>
              <w:t xml:space="preserve">prima, </w:t>
            </w:r>
            <w:r w:rsidR="006D7DB2" w:rsidRPr="00D0301D">
              <w:rPr>
                <w:highlight w:val="yellow"/>
              </w:rPr>
              <w:t>para produção do aço</w:t>
            </w:r>
            <w:r w:rsidR="00D0301D" w:rsidRPr="00D0301D">
              <w:rPr>
                <w:highlight w:val="yellow"/>
              </w:rPr>
              <w:t>,</w:t>
            </w:r>
            <w:r w:rsidR="006D7DB2" w:rsidRPr="00D0301D">
              <w:rPr>
                <w:highlight w:val="yellow"/>
              </w:rPr>
              <w:t xml:space="preserve"> é uma tendência</w:t>
            </w:r>
            <w:r w:rsidR="00D0301D" w:rsidRPr="00D0301D">
              <w:rPr>
                <w:highlight w:val="yellow"/>
              </w:rPr>
              <w:t xml:space="preserve"> cada vez maior</w:t>
            </w:r>
            <w:r w:rsidR="00D15331">
              <w:t xml:space="preserve">. </w:t>
            </w:r>
            <w:r w:rsidR="002D1429">
              <w:t xml:space="preserve">A </w:t>
            </w:r>
            <w:r w:rsidR="002D1429" w:rsidRPr="000B1CCC">
              <w:rPr>
                <w:highlight w:val="lightGray"/>
              </w:rPr>
              <w:t>Gerdau é a maior recicladora de aço do mundo</w:t>
            </w:r>
            <w:r w:rsidR="000B1CCC">
              <w:t>, quase 70% da sua produção tem origem na sucata</w:t>
            </w:r>
            <w:r w:rsidR="009601D9">
              <w:t>.</w:t>
            </w:r>
          </w:p>
          <w:p w14:paraId="370D27EC" w14:textId="77777777" w:rsidR="0088683B" w:rsidRDefault="0088683B" w:rsidP="00AB3B80"/>
          <w:p w14:paraId="4A3B98A1" w14:textId="77777777" w:rsidR="00B13D1B" w:rsidRDefault="00B13D1B" w:rsidP="0088683B">
            <w:pPr>
              <w:pStyle w:val="Subttulo"/>
              <w:framePr w:wrap="around"/>
            </w:pPr>
          </w:p>
          <w:p w14:paraId="24675509" w14:textId="77777777" w:rsidR="00B13D1B" w:rsidRDefault="00B13D1B" w:rsidP="0088683B">
            <w:pPr>
              <w:pStyle w:val="Subttulo"/>
              <w:framePr w:wrap="around"/>
            </w:pPr>
          </w:p>
          <w:p w14:paraId="50F3F2C7" w14:textId="77777777" w:rsidR="00B13D1B" w:rsidRDefault="00B13D1B" w:rsidP="0088683B">
            <w:pPr>
              <w:pStyle w:val="Subttulo"/>
              <w:framePr w:wrap="around"/>
            </w:pPr>
          </w:p>
          <w:p w14:paraId="0A0D7CD5" w14:textId="77777777" w:rsidR="00B13D1B" w:rsidRDefault="00B13D1B" w:rsidP="0088683B">
            <w:pPr>
              <w:pStyle w:val="Subttulo"/>
              <w:framePr w:wrap="around"/>
            </w:pPr>
          </w:p>
          <w:p w14:paraId="779A5DFC" w14:textId="77777777" w:rsidR="00B13D1B" w:rsidRDefault="00B13D1B" w:rsidP="0088683B">
            <w:pPr>
              <w:pStyle w:val="Subttulo"/>
              <w:framePr w:wrap="around"/>
            </w:pPr>
          </w:p>
          <w:p w14:paraId="4740354F" w14:textId="77777777" w:rsidR="00B13D1B" w:rsidRDefault="00B13D1B" w:rsidP="0088683B">
            <w:pPr>
              <w:pStyle w:val="Subttulo"/>
              <w:framePr w:wrap="around"/>
            </w:pPr>
          </w:p>
          <w:p w14:paraId="7EE6E245" w14:textId="77777777" w:rsidR="00B13D1B" w:rsidRDefault="00B13D1B" w:rsidP="0088683B">
            <w:pPr>
              <w:pStyle w:val="Subttulo"/>
              <w:framePr w:wrap="around"/>
            </w:pPr>
          </w:p>
          <w:p w14:paraId="1E94C1B7" w14:textId="77777777" w:rsidR="00B13D1B" w:rsidRDefault="00B13D1B" w:rsidP="0088683B">
            <w:pPr>
              <w:pStyle w:val="Subttulo"/>
              <w:framePr w:wrap="around"/>
            </w:pPr>
          </w:p>
          <w:p w14:paraId="41F7D10E" w14:textId="77777777" w:rsidR="00B13D1B" w:rsidRDefault="00B13D1B" w:rsidP="0088683B">
            <w:pPr>
              <w:pStyle w:val="Subttulo"/>
              <w:framePr w:wrap="around"/>
            </w:pPr>
          </w:p>
          <w:p w14:paraId="7E39569E" w14:textId="2193ECE8" w:rsidR="000749E7" w:rsidRPr="00183DC7" w:rsidRDefault="00BC5605" w:rsidP="000201C6">
            <w:r w:rsidRPr="00183DC7"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  <w:lastRenderedPageBreak/>
              <w:t xml:space="preserve">Parque </w:t>
            </w:r>
            <w:r w:rsidR="00E302FE" w:rsidRPr="00183DC7"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  <w:t>Siderúrgico Brasileiro</w:t>
            </w:r>
          </w:p>
          <w:p w14:paraId="1A7C1541" w14:textId="3F0E614B" w:rsidR="00E302FE" w:rsidRPr="00E302FE" w:rsidRDefault="00183DC7" w:rsidP="000749E7">
            <w:pPr>
              <w:rPr>
                <w:szCs w:val="28"/>
                <w:lang w:val="pt-BR"/>
              </w:rPr>
            </w:pPr>
            <w:r>
              <w:rPr>
                <w:szCs w:val="28"/>
                <w:lang w:val="pt-BR"/>
              </w:rPr>
              <w:t xml:space="preserve">    </w:t>
            </w:r>
            <w:r w:rsidR="00E302FE" w:rsidRPr="000749E7">
              <w:rPr>
                <w:lang w:val="pt-BR"/>
              </w:rPr>
              <w:t xml:space="preserve">O parque siderúrgico brasileiro compõe-se hoje de 29 usinas, administradas por 11 grupos empresariais. São eles: Aperam, ArcelorMittal Brasil, CSN, Gerdau, </w:t>
            </w:r>
            <w:proofErr w:type="spellStart"/>
            <w:r w:rsidR="00E302FE" w:rsidRPr="000749E7">
              <w:rPr>
                <w:lang w:val="pt-BR"/>
              </w:rPr>
              <w:t>Sinobras</w:t>
            </w:r>
            <w:proofErr w:type="spellEnd"/>
            <w:r w:rsidR="00E302FE" w:rsidRPr="000749E7">
              <w:rPr>
                <w:lang w:val="pt-BR"/>
              </w:rPr>
              <w:t xml:space="preserve">, </w:t>
            </w:r>
            <w:proofErr w:type="spellStart"/>
            <w:r w:rsidR="00E302FE" w:rsidRPr="000749E7">
              <w:rPr>
                <w:lang w:val="pt-BR"/>
              </w:rPr>
              <w:t>ThyssenKrupp</w:t>
            </w:r>
            <w:proofErr w:type="spellEnd"/>
            <w:r w:rsidR="00E302FE" w:rsidRPr="000749E7">
              <w:rPr>
                <w:lang w:val="pt-BR"/>
              </w:rPr>
              <w:t xml:space="preserve"> CSA, Usiminas, VSB Tubos, V&amp;M do Brasil, Villares </w:t>
            </w:r>
            <w:proofErr w:type="spellStart"/>
            <w:r w:rsidR="00E302FE" w:rsidRPr="000749E7">
              <w:rPr>
                <w:lang w:val="pt-BR"/>
              </w:rPr>
              <w:t>Metals</w:t>
            </w:r>
            <w:proofErr w:type="spellEnd"/>
            <w:r w:rsidR="00E302FE" w:rsidRPr="000749E7">
              <w:rPr>
                <w:lang w:val="pt-BR"/>
              </w:rPr>
              <w:t xml:space="preserve"> e Votorantim</w:t>
            </w:r>
            <w:r w:rsidR="00E302FE" w:rsidRPr="00E302FE">
              <w:rPr>
                <w:szCs w:val="28"/>
                <w:lang w:val="pt-BR"/>
              </w:rPr>
              <w:t>.</w:t>
            </w:r>
          </w:p>
          <w:p w14:paraId="18EA292E" w14:textId="77777777" w:rsidR="000201C6" w:rsidRDefault="000201C6" w:rsidP="00A47AC3">
            <w:pPr>
              <w:pStyle w:val="Contedo"/>
              <w:rPr>
                <w:sz w:val="20"/>
                <w:szCs w:val="16"/>
                <w:lang w:val="pt-BR"/>
              </w:rPr>
            </w:pPr>
          </w:p>
          <w:p w14:paraId="643CE570" w14:textId="77777777" w:rsidR="000201C6" w:rsidRDefault="000201C6" w:rsidP="00A47AC3">
            <w:pPr>
              <w:pStyle w:val="Contedo"/>
              <w:jc w:val="center"/>
              <w:rPr>
                <w:sz w:val="20"/>
                <w:szCs w:val="16"/>
                <w:lang w:val="pt-BR"/>
              </w:rPr>
            </w:pPr>
          </w:p>
          <w:p w14:paraId="63D0DA2A" w14:textId="77777777" w:rsidR="000201C6" w:rsidRDefault="000201C6" w:rsidP="004359EC">
            <w:pPr>
              <w:pStyle w:val="Contedo"/>
              <w:jc w:val="right"/>
              <w:rPr>
                <w:sz w:val="20"/>
                <w:szCs w:val="16"/>
                <w:lang w:val="pt-BR"/>
              </w:rPr>
            </w:pPr>
          </w:p>
          <w:p w14:paraId="3C5E75E5" w14:textId="5E4E5E37" w:rsidR="00BC5605" w:rsidRPr="004359EC" w:rsidRDefault="004359EC" w:rsidP="000201C6">
            <w:pPr>
              <w:pStyle w:val="Contedo"/>
              <w:jc w:val="right"/>
              <w:rPr>
                <w:sz w:val="20"/>
                <w:szCs w:val="16"/>
                <w:lang w:val="pt-BR"/>
              </w:rPr>
            </w:pPr>
            <w:r w:rsidRPr="004359EC">
              <w:rPr>
                <w:sz w:val="20"/>
                <w:szCs w:val="16"/>
                <w:lang w:val="pt-BR"/>
              </w:rPr>
              <w:t>Parque Siderúrgico Brasileiro</w:t>
            </w:r>
          </w:p>
          <w:p w14:paraId="153D4856" w14:textId="2A6DBF79" w:rsidR="00BC5605" w:rsidRDefault="00BC5605" w:rsidP="00BE3379">
            <w:pPr>
              <w:pStyle w:val="Contedo"/>
              <w:rPr>
                <w:lang w:val="pt-BR"/>
              </w:rPr>
            </w:pPr>
            <w:r w:rsidRPr="00BC5605">
              <w:rPr>
                <w:noProof/>
                <w:lang w:val="pt-BR"/>
              </w:rPr>
              <w:drawing>
                <wp:inline distT="0" distB="0" distL="0" distR="0" wp14:anchorId="4F575DE5" wp14:editId="4331BBB8">
                  <wp:extent cx="6198870" cy="5438898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324" cy="544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4CDC0" w14:textId="77777777" w:rsidR="00682250" w:rsidRDefault="00682250" w:rsidP="00BE3379">
            <w:pPr>
              <w:pStyle w:val="Contedo"/>
              <w:rPr>
                <w:lang w:val="pt-BR"/>
              </w:rPr>
            </w:pPr>
          </w:p>
          <w:p w14:paraId="56896681" w14:textId="77777777" w:rsidR="00CF1F82" w:rsidRDefault="00CF1F82" w:rsidP="00BE3379">
            <w:pPr>
              <w:pStyle w:val="Contedo"/>
              <w:rPr>
                <w:lang w:val="pt-BR"/>
              </w:rPr>
            </w:pPr>
          </w:p>
          <w:p w14:paraId="0935F1C9" w14:textId="77777777" w:rsidR="00A47AC3" w:rsidRDefault="00026084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   </w:t>
            </w:r>
          </w:p>
          <w:p w14:paraId="30A30E03" w14:textId="77777777" w:rsidR="00A47AC3" w:rsidRDefault="00A47AC3" w:rsidP="00026084">
            <w:pPr>
              <w:rPr>
                <w:lang w:val="pt-BR"/>
              </w:rPr>
            </w:pPr>
          </w:p>
          <w:p w14:paraId="278EFCC9" w14:textId="6EFDE431" w:rsidR="00577A9E" w:rsidRDefault="00A47AC3" w:rsidP="00026084">
            <w:pPr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   </w:t>
            </w:r>
            <w:r w:rsidR="00577A9E">
              <w:rPr>
                <w:lang w:val="pt-BR"/>
              </w:rPr>
              <w:t>As quatro maiores empresas do setor são:</w:t>
            </w:r>
            <w:r w:rsidR="005E17E6">
              <w:rPr>
                <w:lang w:val="pt-BR"/>
              </w:rPr>
              <w:t xml:space="preserve"> </w:t>
            </w:r>
            <w:r w:rsidR="005E17E6" w:rsidRPr="00D73A4B">
              <w:rPr>
                <w:highlight w:val="lightGray"/>
                <w:lang w:val="pt-BR"/>
              </w:rPr>
              <w:t xml:space="preserve">ArcelorMittal, </w:t>
            </w:r>
            <w:r w:rsidR="00D73A4B" w:rsidRPr="00D73A4B">
              <w:rPr>
                <w:highlight w:val="lightGray"/>
                <w:lang w:val="pt-BR"/>
              </w:rPr>
              <w:t xml:space="preserve">Gerdau, </w:t>
            </w:r>
            <w:r w:rsidR="005E17E6" w:rsidRPr="00D73A4B">
              <w:rPr>
                <w:highlight w:val="lightGray"/>
                <w:lang w:val="pt-BR"/>
              </w:rPr>
              <w:t>Usiminas</w:t>
            </w:r>
            <w:r w:rsidR="00D73A4B" w:rsidRPr="00D73A4B">
              <w:rPr>
                <w:highlight w:val="lightGray"/>
                <w:lang w:val="pt-BR"/>
              </w:rPr>
              <w:t xml:space="preserve"> e CSN</w:t>
            </w:r>
            <w:r w:rsidR="001B453C">
              <w:rPr>
                <w:lang w:val="pt-BR"/>
              </w:rPr>
              <w:t>.</w:t>
            </w:r>
          </w:p>
          <w:p w14:paraId="4C8B6023" w14:textId="219B90B4" w:rsidR="00BE3379" w:rsidRDefault="00577A9E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   </w:t>
            </w:r>
            <w:r w:rsidR="00BE3379">
              <w:rPr>
                <w:lang w:val="pt-BR"/>
              </w:rPr>
              <w:t>Hoje estamos passando por um processo chamado terceira redução de mão de obra, aonde a mão de obra está dando lugar para a automatização tecnológica cada vez mais.</w:t>
            </w:r>
          </w:p>
          <w:p w14:paraId="19F3ED51" w14:textId="77777777" w:rsidR="00BE3379" w:rsidRDefault="00BE3379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E é um setor com </w:t>
            </w:r>
            <w:r w:rsidRPr="001B453C">
              <w:rPr>
                <w:highlight w:val="lightGray"/>
                <w:lang w:val="pt-BR"/>
              </w:rPr>
              <w:t>alta rotatividade</w:t>
            </w:r>
            <w:r>
              <w:rPr>
                <w:lang w:val="pt-BR"/>
              </w:rPr>
              <w:t>, aonde historicamente a mão de obra é explorada, sobe condições insalubres, sendo 30% dos empregados demitidos no primeiro ano de trabalho, sob alegações de baixa produtividade.</w:t>
            </w:r>
          </w:p>
          <w:p w14:paraId="3DE404A8" w14:textId="5D13E63B" w:rsidR="00BE3379" w:rsidRDefault="00431018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BE3379">
              <w:rPr>
                <w:lang w:val="pt-BR"/>
              </w:rPr>
              <w:t xml:space="preserve">A empresa </w:t>
            </w:r>
            <w:r w:rsidR="00BE3379" w:rsidRPr="00D73A4B">
              <w:rPr>
                <w:highlight w:val="lightGray"/>
                <w:lang w:val="pt-BR"/>
              </w:rPr>
              <w:t>ArcelorMittal</w:t>
            </w:r>
            <w:r w:rsidR="00BE3379">
              <w:rPr>
                <w:lang w:val="pt-BR"/>
              </w:rPr>
              <w:t xml:space="preserve"> tem uma rotatividade menor, maior transparência, governança corporativa, e valorização da mão de obra</w:t>
            </w:r>
            <w:r w:rsidR="00FB5312">
              <w:rPr>
                <w:lang w:val="pt-BR"/>
              </w:rPr>
              <w:t>, e visão sustentável.</w:t>
            </w:r>
          </w:p>
          <w:p w14:paraId="554BDD2E" w14:textId="77777777" w:rsidR="00073CA1" w:rsidRDefault="00C6648A" w:rsidP="00026084">
            <w:r w:rsidRPr="00026084">
              <w:rPr>
                <w:highlight w:val="lightGray"/>
              </w:rPr>
              <w:t>Trata-se de um mercado muito competitivo</w:t>
            </w:r>
            <w:r w:rsidR="00061769">
              <w:t>. E</w:t>
            </w:r>
            <w:r w:rsidR="00431018">
              <w:t xml:space="preserve">m 2018 o setor </w:t>
            </w:r>
            <w:r w:rsidR="00431018" w:rsidRPr="001B453C">
              <w:rPr>
                <w:highlight w:val="lightGray"/>
              </w:rPr>
              <w:t>empregava 200 mil trabalhadores no Brasil</w:t>
            </w:r>
            <w:r w:rsidR="00061769">
              <w:t>.</w:t>
            </w:r>
            <w:r w:rsidR="00366FC6">
              <w:t xml:space="preserve"> </w:t>
            </w:r>
          </w:p>
          <w:p w14:paraId="3F0BC8A9" w14:textId="77777777" w:rsidR="00DD6CD2" w:rsidRDefault="00DD6CD2" w:rsidP="00073CA1">
            <w:pPr>
              <w:pStyle w:val="Subttulo"/>
              <w:framePr w:wrap="around"/>
            </w:pPr>
          </w:p>
          <w:p w14:paraId="40B9BB1B" w14:textId="23CCB37C" w:rsidR="00F34ECF" w:rsidRDefault="002D388D" w:rsidP="00F34ECF">
            <w:pPr>
              <w:pStyle w:val="Subttulo"/>
              <w:framePr w:wrap="around"/>
            </w:pPr>
            <w:r>
              <w:t>A mãO DE OBR</w:t>
            </w:r>
            <w:r w:rsidR="00F34ECF">
              <w:t>A</w:t>
            </w:r>
          </w:p>
          <w:p w14:paraId="7DBB78A2" w14:textId="77777777" w:rsidR="00F34ECF" w:rsidRDefault="00F34ECF" w:rsidP="00F34ECF">
            <w:pPr>
              <w:pStyle w:val="Textodenfase"/>
            </w:pPr>
          </w:p>
          <w:p w14:paraId="6773DC84" w14:textId="17D0DCF4" w:rsidR="002416B2" w:rsidRDefault="002F1BD7" w:rsidP="00223032">
            <w:r>
              <w:t xml:space="preserve">   O setor tem alta </w:t>
            </w:r>
            <w:r w:rsidR="00A16926" w:rsidRPr="00A16926">
              <w:t>rotatividade</w:t>
            </w:r>
            <w:r w:rsidR="00EC64C0">
              <w:t>, a média de tempo no emprego é de até um ano para 35% dos funcionários,</w:t>
            </w:r>
            <w:r w:rsidR="00223032">
              <w:t xml:space="preserve"> o motivo segundo</w:t>
            </w:r>
            <w:r w:rsidR="008111E8">
              <w:t xml:space="preserve"> José Oliveir</w:t>
            </w:r>
            <w:r w:rsidR="00735F47">
              <w:t>a</w:t>
            </w:r>
            <w:r w:rsidR="008111E8">
              <w:t>, presidente</w:t>
            </w:r>
            <w:r w:rsidR="00223032">
              <w:t xml:space="preserve"> do sindicado dos</w:t>
            </w:r>
            <w:r w:rsidR="00024399">
              <w:t xml:space="preserve"> trabalhadores do setor</w:t>
            </w:r>
            <w:r w:rsidR="00735F47">
              <w:t>,</w:t>
            </w:r>
            <w:r w:rsidR="00024399">
              <w:t xml:space="preserve"> é que </w:t>
            </w:r>
            <w:r w:rsidR="00223032">
              <w:t>siderúrgicas não valorizam os trabalhadores, e os demitem se eles não produzem o tanto que eles acham suficiente</w:t>
            </w:r>
            <w:r w:rsidR="00CF0BE1">
              <w:t>.</w:t>
            </w:r>
            <w:r w:rsidR="002416B2">
              <w:t xml:space="preserve"> O trabalho nas siderúrgicas, é pela sua natureza um trabalho extremamente complicado</w:t>
            </w:r>
            <w:r w:rsidR="003072B7">
              <w:t>, devido ao calor e as condições</w:t>
            </w:r>
            <w:r w:rsidR="00EB65A9">
              <w:t>,</w:t>
            </w:r>
            <w:r w:rsidR="003072B7">
              <w:t xml:space="preserve"> gera um impacto muito forte no ser humano</w:t>
            </w:r>
            <w:r w:rsidR="00BF43E7">
              <w:t>, por isso, o setor aplica medidas como</w:t>
            </w:r>
            <w:r w:rsidR="00301B46">
              <w:t xml:space="preserve">: férias maiores, </w:t>
            </w:r>
            <w:r w:rsidR="00BB25E0">
              <w:t xml:space="preserve">redução na jornada de trabalho, aposentadoria mais cedo, </w:t>
            </w:r>
            <w:r w:rsidR="005970FF">
              <w:t>visando o bem</w:t>
            </w:r>
            <w:r w:rsidR="00A16926">
              <w:t>-</w:t>
            </w:r>
            <w:r w:rsidR="005970FF">
              <w:t>estar dos funcionário</w:t>
            </w:r>
            <w:r w:rsidR="00EB65A9">
              <w:t>s.</w:t>
            </w:r>
            <w:r w:rsidR="005970FF">
              <w:t xml:space="preserve"> </w:t>
            </w:r>
          </w:p>
          <w:p w14:paraId="096370EF" w14:textId="77777777" w:rsidR="00CF0BE1" w:rsidRDefault="00CF0BE1" w:rsidP="00223032"/>
          <w:p w14:paraId="0918D3E1" w14:textId="77777777" w:rsidR="00CF0BE1" w:rsidRDefault="00CF0BE1" w:rsidP="00223032"/>
          <w:p w14:paraId="4551EB8E" w14:textId="77777777" w:rsidR="00CF0BE1" w:rsidRDefault="00CF0BE1" w:rsidP="00223032"/>
          <w:p w14:paraId="681A3026" w14:textId="77777777" w:rsidR="000E2F89" w:rsidRDefault="000E2F89" w:rsidP="004167EA">
            <w:pPr>
              <w:pStyle w:val="Ttulo"/>
            </w:pPr>
          </w:p>
          <w:p w14:paraId="160D5D63" w14:textId="77777777" w:rsidR="000E2F89" w:rsidRDefault="000E2F89" w:rsidP="004167EA">
            <w:pPr>
              <w:pStyle w:val="Ttulo"/>
            </w:pPr>
          </w:p>
          <w:p w14:paraId="1FB1DBA6" w14:textId="77777777" w:rsidR="000E2F89" w:rsidRDefault="000E2F89" w:rsidP="004167EA">
            <w:pPr>
              <w:pStyle w:val="Ttulo"/>
            </w:pPr>
          </w:p>
          <w:p w14:paraId="2710299E" w14:textId="77777777" w:rsidR="000E2F89" w:rsidRDefault="000E2F89" w:rsidP="004167EA">
            <w:pPr>
              <w:pStyle w:val="Ttulo"/>
            </w:pPr>
          </w:p>
          <w:p w14:paraId="45D4B4C7" w14:textId="06BE74FA" w:rsidR="00CF0BE1" w:rsidRDefault="00ED68F4" w:rsidP="004167EA">
            <w:pPr>
              <w:pStyle w:val="Ttulo"/>
            </w:pPr>
            <w:r>
              <w:lastRenderedPageBreak/>
              <w:t>Exportações</w:t>
            </w:r>
          </w:p>
          <w:p w14:paraId="75A861C1" w14:textId="0600D986" w:rsidR="00073CA1" w:rsidRDefault="00DD6CD2" w:rsidP="00073CA1">
            <w:pPr>
              <w:pStyle w:val="Subttulo"/>
              <w:framePr w:wrap="around"/>
            </w:pPr>
            <w:r>
              <w:t xml:space="preserve">FIM do PROTECIONISMO </w:t>
            </w:r>
            <w:r w:rsidR="00073CA1">
              <w:t>Norte Americano</w:t>
            </w:r>
          </w:p>
          <w:p w14:paraId="118AEDD9" w14:textId="77777777" w:rsidR="00C421EE" w:rsidRDefault="00C421EE" w:rsidP="00D020A5"/>
          <w:p w14:paraId="0552434B" w14:textId="47C07382" w:rsidR="008E2A90" w:rsidRDefault="00C421EE" w:rsidP="00D020A5">
            <w:r>
              <w:t xml:space="preserve">    </w:t>
            </w:r>
            <w:r w:rsidR="00366FC6">
              <w:t xml:space="preserve">Em 2018 </w:t>
            </w:r>
            <w:r w:rsidR="00073CA1">
              <w:t xml:space="preserve">o então presidente dos </w:t>
            </w:r>
            <w:r w:rsidR="00A16926">
              <w:t>E</w:t>
            </w:r>
            <w:r w:rsidR="00073CA1">
              <w:t xml:space="preserve">stados </w:t>
            </w:r>
            <w:r w:rsidR="00A16926">
              <w:t>U</w:t>
            </w:r>
            <w:r w:rsidR="00073CA1">
              <w:t xml:space="preserve">nidos </w:t>
            </w:r>
            <w:proofErr w:type="spellStart"/>
            <w:r w:rsidR="00073CA1">
              <w:t>Donald</w:t>
            </w:r>
            <w:proofErr w:type="spellEnd"/>
            <w:r w:rsidR="00073CA1">
              <w:t xml:space="preserve"> </w:t>
            </w:r>
            <w:proofErr w:type="spellStart"/>
            <w:r w:rsidR="00073CA1">
              <w:t>Trump</w:t>
            </w:r>
            <w:proofErr w:type="spellEnd"/>
            <w:r w:rsidR="00F76156">
              <w:t xml:space="preserve"> implantou uma medid</w:t>
            </w:r>
            <w:r w:rsidR="00A16926">
              <w:t>a</w:t>
            </w:r>
            <w:r w:rsidR="00F76156">
              <w:t xml:space="preserve"> protecionista que taxava </w:t>
            </w:r>
            <w:r w:rsidR="00A16926">
              <w:t>adicionalmente</w:t>
            </w:r>
            <w:r w:rsidR="0072591E">
              <w:t xml:space="preserve"> em </w:t>
            </w:r>
            <w:r w:rsidR="00D020A5">
              <w:t>a</w:t>
            </w:r>
            <w:r w:rsidR="0072591E">
              <w:t>te 46</w:t>
            </w:r>
            <w:r w:rsidR="00F76156">
              <w:t>% a importação do aç</w:t>
            </w:r>
            <w:r w:rsidR="00D020A5">
              <w:t>o</w:t>
            </w:r>
            <w:r w:rsidR="00980C1A">
              <w:t>. Após 5 anos, esta taxa foi retirada, e apenas para o Brasil, essa taxa foi retirada</w:t>
            </w:r>
            <w:r w:rsidR="00FD66F2">
              <w:t>,</w:t>
            </w:r>
            <w:r w:rsidR="00980C1A">
              <w:t xml:space="preserve"> dia 23/07/2022</w:t>
            </w:r>
            <w:r w:rsidR="0093506A">
              <w:t>. O Reino Unido também retirou as taxas do aço brasileir</w:t>
            </w:r>
            <w:r w:rsidR="008E2A90">
              <w:t xml:space="preserve">o. </w:t>
            </w:r>
          </w:p>
          <w:p w14:paraId="764C5BF0" w14:textId="4B9C8DAD" w:rsidR="00CC0249" w:rsidRDefault="00403E40" w:rsidP="00D020A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061C7817" wp14:editId="2515863C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122555</wp:posOffset>
                      </wp:positionV>
                      <wp:extent cx="6448425" cy="1123950"/>
                      <wp:effectExtent l="0" t="0" r="9525" b="0"/>
                      <wp:wrapNone/>
                      <wp:docPr id="16" name="Retâ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48425" cy="1123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B1A6A6" w14:textId="33CB7EBF" w:rsidR="00E1697A" w:rsidRPr="00E1697A" w:rsidRDefault="00E1697A" w:rsidP="00E1697A">
                                  <w:pPr>
                                    <w:rPr>
                                      <w:i/>
                                      <w:iCs/>
                                    </w:rPr>
                                  </w:pPr>
                                  <w:r w:rsidRPr="00E1697A">
                                    <w:rPr>
                                      <w:i/>
                                      <w:iCs/>
                                    </w:rPr>
                                    <w:t>“O Brasil comprovou às autoridades britânicas que os volumes de exportação do País enquadravam-se em critério de isenção autorizado pelo Acordo sobre Salvaguardas da Organização Mundial do Comércio (OMC)”, diz a nota do Ministério da Economia.</w:t>
                                  </w:r>
                                </w:p>
                                <w:p w14:paraId="34A70F19" w14:textId="77777777" w:rsidR="00E1697A" w:rsidRDefault="00E1697A" w:rsidP="00E1697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1C7817" id="Retângulo 16" o:spid="_x0000_s1029" style="position:absolute;margin-left:-5.3pt;margin-top:9.65pt;width:507.75pt;height:88.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" fillcolor="#f2f2f2 [3052]" stroked="f" strokeweight="2pt">
                      <v:textbox>
                        <w:txbxContent>
                          <w:p w14:paraId="45B1A6A6" w14:textId="33CB7EBF" w:rsidR="00E1697A" w:rsidRPr="00E1697A" w:rsidRDefault="00E1697A" w:rsidP="00E1697A">
                            <w:pPr>
                              <w:rPr>
                                <w:i/>
                                <w:iCs/>
                              </w:rPr>
                            </w:pPr>
                            <w:r w:rsidRPr="00E1697A">
                              <w:rPr>
                                <w:i/>
                                <w:iCs/>
                              </w:rPr>
                              <w:t>“O Brasil comprovou às autoridades britânicas que os volumes de exportação do País enquadravam-se em critério de isenção autorizado pelo Acordo sobre Salvaguardas da Organização Mundial do Comércio (OMC)”, diz a nota do Ministério da Economia.</w:t>
                            </w:r>
                          </w:p>
                          <w:p w14:paraId="34A70F19" w14:textId="77777777" w:rsidR="00E1697A" w:rsidRDefault="00E1697A" w:rsidP="00E1697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112C36B" w14:textId="11E65020" w:rsidR="00CC0249" w:rsidRDefault="00CC0249" w:rsidP="00D020A5"/>
          <w:p w14:paraId="7CFE932E" w14:textId="77777777" w:rsidR="00E1697A" w:rsidRDefault="00E1697A" w:rsidP="00D020A5"/>
          <w:p w14:paraId="29D7F41A" w14:textId="77777777" w:rsidR="00E1697A" w:rsidRDefault="00E1697A" w:rsidP="00D020A5"/>
          <w:p w14:paraId="408D6C76" w14:textId="77777777" w:rsidR="00E1697A" w:rsidRDefault="00E1697A" w:rsidP="00D020A5"/>
          <w:p w14:paraId="77BE3250" w14:textId="77777777" w:rsidR="00403E40" w:rsidRDefault="00403E40" w:rsidP="00D020A5"/>
          <w:p w14:paraId="32EE0368" w14:textId="7E768D8C" w:rsidR="008E2A90" w:rsidRDefault="00EA73AF" w:rsidP="00D020A5">
            <w:r>
              <w:t xml:space="preserve">    </w:t>
            </w:r>
            <w:r w:rsidR="00CC0249" w:rsidRPr="00CC0249">
              <w:t>Os EUA e o Reino Unido são dois dos principais mercados para o aço brasileiro, informa a nota. Em 2019, o Brasil exportou cerca de US$ 7,3 bilhões em produtos siderúrgicos ao mundo, dos quais mais de US$ 3,4 bilhões foram destinados a esses dois mercados.</w:t>
            </w:r>
          </w:p>
          <w:p w14:paraId="36EECD50" w14:textId="69A5A8EB" w:rsidR="00CC0249" w:rsidRDefault="00CC0249" w:rsidP="00D020A5">
            <w:r w:rsidRPr="00403E40">
              <w:rPr>
                <w:highlight w:val="yellow"/>
              </w:rPr>
              <w:t>L</w:t>
            </w:r>
            <w:r w:rsidR="00403E40" w:rsidRPr="00403E40">
              <w:rPr>
                <w:highlight w:val="yellow"/>
              </w:rPr>
              <w:t>ogo, devido a isto</w:t>
            </w:r>
            <w:r w:rsidR="00DD6CD2">
              <w:rPr>
                <w:highlight w:val="yellow"/>
              </w:rPr>
              <w:t>,</w:t>
            </w:r>
            <w:r w:rsidR="00403E40" w:rsidRPr="00403E40">
              <w:rPr>
                <w:highlight w:val="yellow"/>
              </w:rPr>
              <w:t xml:space="preserve"> espera se maior crescimento no setor que o antes previsto, superando assim a produção das 36 mi ton de 2021.</w:t>
            </w:r>
          </w:p>
          <w:p w14:paraId="499CB494" w14:textId="77777777" w:rsidR="00FE0539" w:rsidRDefault="00FE0539" w:rsidP="00D020A5"/>
          <w:p w14:paraId="72D7CAD9" w14:textId="77777777" w:rsidR="00FE0539" w:rsidRDefault="00FE0539" w:rsidP="00D020A5"/>
          <w:p w14:paraId="6D35BDFA" w14:textId="525FE3CA" w:rsidR="00FE0539" w:rsidRDefault="00FE0539" w:rsidP="00D020A5"/>
          <w:p w14:paraId="43B2A26F" w14:textId="370E654D" w:rsidR="002A01CA" w:rsidRDefault="002A01CA" w:rsidP="00D020A5"/>
          <w:p w14:paraId="3E5100CE" w14:textId="4498C3C4" w:rsidR="002A01CA" w:rsidRDefault="002A01CA" w:rsidP="00D020A5"/>
          <w:p w14:paraId="339B0361" w14:textId="5CDD7D86" w:rsidR="002A01CA" w:rsidRDefault="002A01CA" w:rsidP="00D020A5"/>
          <w:p w14:paraId="38255CFD" w14:textId="0C6D318D" w:rsidR="002A01CA" w:rsidRDefault="002A01CA" w:rsidP="00D020A5"/>
          <w:p w14:paraId="5412A751" w14:textId="6AA9B7FF" w:rsidR="002A01CA" w:rsidRDefault="002A01CA" w:rsidP="00D020A5"/>
          <w:p w14:paraId="0C04AF38" w14:textId="2AC2BB4E" w:rsidR="002A01CA" w:rsidRDefault="002A01CA" w:rsidP="00D020A5"/>
          <w:p w14:paraId="0B986F83" w14:textId="71FAB5B3" w:rsidR="002A01CA" w:rsidRDefault="002A01CA" w:rsidP="00D020A5"/>
          <w:p w14:paraId="3A198E50" w14:textId="01755754" w:rsidR="002A01CA" w:rsidRDefault="002A01CA" w:rsidP="00D020A5"/>
          <w:p w14:paraId="0DA3D0D7" w14:textId="608F78BC" w:rsidR="002A01CA" w:rsidRDefault="002A01CA" w:rsidP="00D020A5"/>
          <w:p w14:paraId="7B17A537" w14:textId="552A1A21" w:rsidR="002A01CA" w:rsidRDefault="002A01CA" w:rsidP="00D020A5"/>
          <w:p w14:paraId="6C95D03D" w14:textId="066A322E" w:rsidR="002A01CA" w:rsidRDefault="002A01CA" w:rsidP="002A01CA">
            <w:pPr>
              <w:pStyle w:val="Ttulo"/>
            </w:pPr>
            <w:r>
              <w:lastRenderedPageBreak/>
              <w:t xml:space="preserve">Aço Verde: O Material que Transformará </w:t>
            </w:r>
            <w:r w:rsidR="00ED68F4">
              <w:t>o Setor</w:t>
            </w:r>
          </w:p>
          <w:p w14:paraId="4A62AA52" w14:textId="77777777" w:rsidR="002A01CA" w:rsidRDefault="002A01CA" w:rsidP="002A01CA"/>
          <w:p w14:paraId="462CF6DD" w14:textId="7CDE6BDF" w:rsidR="002A01CA" w:rsidRDefault="002A01CA" w:rsidP="002A01CA">
            <w:r>
              <w:t xml:space="preserve">     </w:t>
            </w:r>
            <w:r w:rsidRPr="007F1785">
              <w:t>A indústria do aço gera 7</w:t>
            </w:r>
            <w:r>
              <w:t xml:space="preserve">% </w:t>
            </w:r>
            <w:r w:rsidRPr="007F1785">
              <w:t xml:space="preserve">das emissões de </w:t>
            </w:r>
            <w:r w:rsidRPr="00A16926">
              <w:t>CO₂</w:t>
            </w:r>
            <w:r w:rsidRPr="007F1785">
              <w:t xml:space="preserve"> provocadas pelo homem no mundo. Por essa razão, urge iniciar um processo de descarbonização que, além disso, possa se converter em uma grande oportunidade econômica</w:t>
            </w:r>
            <w:r>
              <w:t xml:space="preserve">. </w:t>
            </w:r>
            <w:r w:rsidRPr="006E34D9">
              <w:t xml:space="preserve">A urgência em termos de ação climática está mobilizando toda a sociedade, incluindo, como não podia deixar de ser, toda a cadeia de valor do aço. Importantes agentes da indústria estão anunciando compromissos para sua descarbonização: produtores como </w:t>
            </w:r>
            <w:proofErr w:type="spellStart"/>
            <w:r w:rsidRPr="006E34D9">
              <w:t>ArcelorMittal</w:t>
            </w:r>
            <w:proofErr w:type="spellEnd"/>
            <w:r w:rsidRPr="006E34D9">
              <w:t xml:space="preserve"> ou Tata </w:t>
            </w:r>
            <w:proofErr w:type="spellStart"/>
            <w:r w:rsidRPr="006E34D9">
              <w:t>Steel</w:t>
            </w:r>
            <w:proofErr w:type="spellEnd"/>
            <w:r w:rsidRPr="006E34D9">
              <w:t>, consumidores como o fabricante de caminhões Scania e, até mesmo, grupos financeiros.</w:t>
            </w:r>
            <w:r>
              <w:t xml:space="preserve"> </w:t>
            </w:r>
            <w:r w:rsidRPr="009D523D">
              <w:t>As primeiras medidas para reduzir as emissões do aço passam necessariamente por fazer um uso mais eficiente do mesmo e aumentar sua taxa de reciclagem, mas essas ações não são suficientes. As projeções para o futuro indicam que seguirá sendo necessário satisfazer pelo menos a metade da demanda de aço a partir do mineral de ferro, o que torna imprescindível desenvolver novas tecnologias mais ecológicas.</w:t>
            </w:r>
            <w:r>
              <w:t xml:space="preserve"> </w:t>
            </w:r>
            <w:r w:rsidRPr="004C3F9F">
              <w:t xml:space="preserve">Dois dos processos mais </w:t>
            </w:r>
            <w:r w:rsidR="008439BB">
              <w:t>promissores</w:t>
            </w:r>
            <w:r w:rsidRPr="004C3F9F">
              <w:t xml:space="preserve"> a eletricidade de origem renovável como protagonista. Na Europa, já existem vários projetos — </w:t>
            </w:r>
            <w:proofErr w:type="spellStart"/>
            <w:r w:rsidRPr="004C3F9F">
              <w:t>Hybrit</w:t>
            </w:r>
            <w:proofErr w:type="spellEnd"/>
            <w:r w:rsidRPr="004C3F9F">
              <w:t xml:space="preserve"> ou H2 </w:t>
            </w:r>
            <w:proofErr w:type="spellStart"/>
            <w:r w:rsidRPr="004C3F9F">
              <w:t>Greensteel</w:t>
            </w:r>
            <w:proofErr w:type="spellEnd"/>
            <w:r w:rsidRPr="004C3F9F">
              <w:t xml:space="preserve">, por exemplo — que pretendem substituir os combustíveis fósseis por hidrogênio verde. Nos Estados Unidos, a empresa Boston </w:t>
            </w:r>
            <w:proofErr w:type="gramStart"/>
            <w:r w:rsidRPr="004C3F9F">
              <w:t>Metal</w:t>
            </w:r>
            <w:r>
              <w:t>(</w:t>
            </w:r>
            <w:proofErr w:type="gramEnd"/>
            <w:r>
              <w:t>cuja o CEO é o brasileiro Tadeu Carneiro),</w:t>
            </w:r>
            <w:r w:rsidRPr="004C3F9F">
              <w:t xml:space="preserve"> que surgiu do Instituto Tecnológico de Massachusetts (MIT), está desenvolvendo a eletrólise direta do mineral de ferro, um processo semelhante ao usado atualmente para o alumínio. Em ambos os casos, a eletricidade necessária vinha de fontes renováveis, garantindo a sustentabilidade e a ausência de emissões durante o processo.</w:t>
            </w:r>
            <w:r>
              <w:t xml:space="preserve"> AÇO VERDE</w:t>
            </w:r>
          </w:p>
          <w:p w14:paraId="4607456A" w14:textId="77777777" w:rsidR="002A01CA" w:rsidRDefault="002A01CA" w:rsidP="002A01CA">
            <w:r>
              <w:t xml:space="preserve">    O aço verde: um material para iniciar sua descarbonização industrial e aumentar as fronteiras da eletrificação. A indústria do aço gera 7 % das emissões de CO2 provocadas pelo homem no mundo. Por essa razão, urge iniciar um processo de descarbonização que, além disso, possa se converter em uma grande oportunidade econômica. A descarbonização do aço será positiva para o planeta, pois reduz as emissões dessa indústria. </w:t>
            </w:r>
          </w:p>
          <w:p w14:paraId="1FFED824" w14:textId="702A8802" w:rsidR="002A01CA" w:rsidRDefault="002A01CA" w:rsidP="002A01CA">
            <w:r>
              <w:t xml:space="preserve">  O aço pode ser reciclado infinitas vezes, sem perder suas propriedades, em um processo completamente elétrico e com poucas emissões. Essa é uma das soluções para reduzir seu impacto ambiental em pleno combate contra as mudanças </w:t>
            </w:r>
            <w:r>
              <w:lastRenderedPageBreak/>
              <w:t xml:space="preserve">climáticas. De fato, a reciclagem já dá conta de 26 % das necessidades e a </w:t>
            </w:r>
            <w:proofErr w:type="spellStart"/>
            <w:r>
              <w:t>perspectiva</w:t>
            </w:r>
            <w:proofErr w:type="spellEnd"/>
            <w:r>
              <w:t xml:space="preserve"> é aumentar esta </w:t>
            </w:r>
            <w:r w:rsidR="00383A31">
              <w:t>percentagem</w:t>
            </w:r>
            <w:r>
              <w:t>.</w:t>
            </w:r>
          </w:p>
          <w:p w14:paraId="0EB68E62" w14:textId="77777777" w:rsidR="002A01CA" w:rsidRDefault="002A01CA" w:rsidP="002A01CA">
            <w:r>
              <w:t xml:space="preserve">    A previsão é que as primeiras instalações comerciais que usem essas novas tecnologias neutras em carbono estejam disponíveis a partir de ano 2030, quando deveria começar a ser renovada boa parte dos altos-fornos europeus.</w:t>
            </w:r>
          </w:p>
          <w:p w14:paraId="0C810D03" w14:textId="77777777" w:rsidR="002A01CA" w:rsidRDefault="002A01CA" w:rsidP="002A01CA"/>
          <w:p w14:paraId="4DDCE389" w14:textId="77777777" w:rsidR="002A01CA" w:rsidRDefault="002A01CA" w:rsidP="002A01CA">
            <w:pPr>
              <w:pStyle w:val="Subttulo"/>
              <w:framePr w:wrap="around"/>
            </w:pPr>
            <w:r w:rsidRPr="00D751A9">
              <w:t>Hidrogênio na indústria do aço</w:t>
            </w:r>
          </w:p>
          <w:p w14:paraId="2E11E87F" w14:textId="77777777" w:rsidR="002A01CA" w:rsidRDefault="002A01CA" w:rsidP="002A01CA"/>
          <w:p w14:paraId="00110EEE" w14:textId="77777777" w:rsidR="002A01CA" w:rsidRDefault="002A01CA" w:rsidP="002A01CA">
            <w:r>
              <w:t xml:space="preserve">    Está sendo chamado de o maior salto na indústria dos altos dos últimos 1.000 anos, a utilização de hidrogênio como combustível para fabricação do aço em alta escala, a fabricação do hidrogênio, utiliza-se </w:t>
            </w:r>
            <w:proofErr w:type="gramStart"/>
            <w:r>
              <w:t>da eletrólise</w:t>
            </w:r>
            <w:proofErr w:type="gramEnd"/>
            <w:r>
              <w:t xml:space="preserve"> da agua para sua produção, e é 0 poluente, emite ar puro na sua produção. Isto tem potencial para reduzir a maior parte das emissões da indústria do aço, que são responsáveis por 7% das emissões dos gazes do efeito estufa do mundo.</w:t>
            </w:r>
          </w:p>
          <w:p w14:paraId="29767C2E" w14:textId="77777777" w:rsidR="002A01CA" w:rsidRDefault="002A01CA" w:rsidP="002A01CA">
            <w:pPr>
              <w:pStyle w:val="Subttulo"/>
              <w:framePr w:wrap="around"/>
            </w:pPr>
          </w:p>
          <w:p w14:paraId="4186C1A3" w14:textId="77777777" w:rsidR="002A01CA" w:rsidRDefault="002A01CA" w:rsidP="002A01CA">
            <w:pPr>
              <w:pStyle w:val="Subttulo"/>
              <w:framePr w:wrap="around"/>
            </w:pPr>
            <w:r>
              <w:t>Projeto Hybrit</w:t>
            </w:r>
          </w:p>
          <w:p w14:paraId="69BF51EB" w14:textId="77777777" w:rsidR="002A01CA" w:rsidRDefault="002A01CA" w:rsidP="002A01CA">
            <w:pPr>
              <w:pStyle w:val="Textodenfase"/>
            </w:pPr>
          </w:p>
          <w:p w14:paraId="6BB69E0D" w14:textId="77777777" w:rsidR="002A01CA" w:rsidRDefault="002A01CA" w:rsidP="002A01CA">
            <w:pPr>
              <w:pStyle w:val="Textodenfase"/>
            </w:pPr>
            <w:r>
              <w:t xml:space="preserve">    Começaram na Suécia os primeiros testes para usar hidrogênio como combustível para a fabricação de aço em larga escala.</w:t>
            </w:r>
          </w:p>
          <w:p w14:paraId="57DA5853" w14:textId="77777777" w:rsidR="002A01CA" w:rsidRDefault="002A01CA" w:rsidP="002A01CA">
            <w:pPr>
              <w:pStyle w:val="Textodenfase"/>
            </w:pPr>
            <w:r>
              <w:t xml:space="preserve">    O piloto de demonstração do Projeto </w:t>
            </w:r>
            <w:proofErr w:type="spellStart"/>
            <w:r>
              <w:t>Hybrit</w:t>
            </w:r>
            <w:proofErr w:type="spellEnd"/>
            <w:r>
              <w:t>, financiado pela Agência Sueca de Energia, é um marco na tentativa de "limpar" as indústrias metalúrgica e siderúrgica de seu passado poluidor, tipicamente ligado à queima do carvão e outros combustíveis fósseis.</w:t>
            </w:r>
          </w:p>
          <w:p w14:paraId="6E7B4EE0" w14:textId="77777777" w:rsidR="002A01CA" w:rsidRDefault="002A01CA" w:rsidP="002A01CA">
            <w:pPr>
              <w:pStyle w:val="Textodenfase"/>
            </w:pPr>
            <w:r>
              <w:t xml:space="preserve">    O hidrogênio será produzido na planta-piloto eletrolisando água com eletricidade derivada de fontes renováveis, como solar e eólica, substituindo o óleo e o </w:t>
            </w:r>
            <w:proofErr w:type="spellStart"/>
            <w:r>
              <w:t>bio-óleo</w:t>
            </w:r>
            <w:proofErr w:type="spellEnd"/>
            <w:r>
              <w:t xml:space="preserve"> utilizados para aquecer os fornos e fundir o minério de ferro.</w:t>
            </w:r>
          </w:p>
          <w:p w14:paraId="0B8DE8B4" w14:textId="77777777" w:rsidR="002A01CA" w:rsidRDefault="002A01CA" w:rsidP="002A01CA">
            <w:pPr>
              <w:pStyle w:val="Textodenfase"/>
            </w:pPr>
            <w:r>
              <w:t xml:space="preserve">    Se implantada em toda a indústria, a tecnologia </w:t>
            </w:r>
            <w:proofErr w:type="spellStart"/>
            <w:r>
              <w:t>Hybrit</w:t>
            </w:r>
            <w:proofErr w:type="spellEnd"/>
            <w:r>
              <w:t xml:space="preserve"> tem potencial para reduzir as emissões de dióxido de carbono em 10% na Suécia - hoje, a indústria do aço gera 7% do total das emissões globais de dióxido de carbono.</w:t>
            </w:r>
          </w:p>
          <w:p w14:paraId="5E2508A5" w14:textId="77777777" w:rsidR="002A01CA" w:rsidRDefault="002A01CA" w:rsidP="002A01CA">
            <w:pPr>
              <w:pStyle w:val="Textodenfase"/>
            </w:pPr>
            <w:r>
              <w:t xml:space="preserve">    Para isso, o projeto está trabalhando para criar uma cadeia de valor completamente livre dos combustíveis fósseis, da mina de ferro ao aço acabado. Recentemente, uma siderúrgica sueca já havia começado a testar o uso do hidrogênio na laminação do aço.</w:t>
            </w:r>
          </w:p>
          <w:p w14:paraId="4DC9982D" w14:textId="77777777" w:rsidR="002A01CA" w:rsidRDefault="002A01CA" w:rsidP="002A01CA">
            <w:pPr>
              <w:pStyle w:val="Textodenfase"/>
            </w:pPr>
            <w:r>
              <w:t xml:space="preserve">    Ao introduzir uma tecnologia usando hidrogênio livre de combustíveis fósseis - a maior parte do hidrogênio comercializado hoje ainda é produzido a partir do metano - </w:t>
            </w:r>
            <w:r>
              <w:lastRenderedPageBreak/>
              <w:t>em vez de carvão e coque para reduzir o oxigênio no minério de ferro, o processo industrial emitirá água, em vez de dióxido de carbono. A intenção é usar hidrogênio da mina de ferro ao aço acabado.</w:t>
            </w:r>
          </w:p>
          <w:p w14:paraId="49DFE850" w14:textId="77777777" w:rsidR="002A01CA" w:rsidRDefault="002A01CA" w:rsidP="002A01CA">
            <w:pPr>
              <w:pStyle w:val="Textodenfase"/>
            </w:pPr>
          </w:p>
          <w:p w14:paraId="2DE02978" w14:textId="77777777" w:rsidR="002A01CA" w:rsidRDefault="002A01CA" w:rsidP="002A01CA">
            <w:pPr>
              <w:pStyle w:val="Textodenfase"/>
            </w:pPr>
            <w:r>
              <w:rPr>
                <w:noProof/>
              </w:rPr>
              <w:drawing>
                <wp:inline distT="0" distB="0" distL="0" distR="0" wp14:anchorId="10FE3DAA" wp14:editId="04906CF1">
                  <wp:extent cx="6334125" cy="3400425"/>
                  <wp:effectExtent l="0" t="0" r="9525" b="9525"/>
                  <wp:docPr id="27" name="Imagem 27" descr="Hidrogênio na indústria do aço: Siderurgia e metalurgia limp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idrogênio na indústria do aço: Siderurgia e metalurgia limp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A3A35C" w14:textId="77777777" w:rsidR="002A01CA" w:rsidRPr="009F635E" w:rsidRDefault="002A01CA" w:rsidP="002A01CA">
            <w:pPr>
              <w:pStyle w:val="Textodenfase"/>
              <w:jc w:val="right"/>
              <w:rPr>
                <w:sz w:val="20"/>
                <w:szCs w:val="20"/>
              </w:rPr>
            </w:pPr>
            <w:r w:rsidRPr="009F635E">
              <w:rPr>
                <w:sz w:val="20"/>
                <w:szCs w:val="20"/>
              </w:rPr>
              <w:t xml:space="preserve">Processo de produção </w:t>
            </w:r>
            <w:proofErr w:type="spellStart"/>
            <w:r w:rsidRPr="009F635E">
              <w:rPr>
                <w:sz w:val="20"/>
                <w:szCs w:val="20"/>
              </w:rPr>
              <w:t>Hybrit</w:t>
            </w:r>
            <w:proofErr w:type="spellEnd"/>
            <w:r w:rsidRPr="009F635E">
              <w:rPr>
                <w:sz w:val="20"/>
                <w:szCs w:val="20"/>
              </w:rPr>
              <w:t>, com utilização de eletricidade limpa</w:t>
            </w:r>
          </w:p>
          <w:p w14:paraId="1FBEADD5" w14:textId="77777777" w:rsidR="002A01CA" w:rsidRDefault="002A01CA" w:rsidP="002A01CA">
            <w:pPr>
              <w:pStyle w:val="Textodenfase"/>
            </w:pPr>
          </w:p>
          <w:p w14:paraId="711F7AB3" w14:textId="77777777" w:rsidR="002A01CA" w:rsidRDefault="002A01CA" w:rsidP="002A01CA">
            <w:pPr>
              <w:pStyle w:val="Textodenfase"/>
            </w:pPr>
            <w:r>
              <w:t xml:space="preserve">   Os testes serão realizados entre 2020 e 2024, primeiro usando gás natural e depois hidrogênio, para poder comparar os resultados da produção e da poluição. O projeto </w:t>
            </w:r>
            <w:proofErr w:type="spellStart"/>
            <w:r>
              <w:t>Hybrit</w:t>
            </w:r>
            <w:proofErr w:type="spellEnd"/>
            <w:r>
              <w:t xml:space="preserve"> é uma associação formada pela fabricante de aço SSAB, pela empresa de mineração LKAB e pela empresa de energia </w:t>
            </w:r>
            <w:proofErr w:type="spellStart"/>
            <w:r>
              <w:t>Vattenfall</w:t>
            </w:r>
            <w:proofErr w:type="spellEnd"/>
            <w:r>
              <w:t xml:space="preserve">, tudo com suporte de financiamento estatal. Grandes empresas do setor estão investindo na tecnologia do aço verde, por exemplo, Vale, CSN, </w:t>
            </w:r>
            <w:proofErr w:type="spellStart"/>
            <w:r>
              <w:t>ArcelorMittal</w:t>
            </w:r>
            <w:proofErr w:type="spellEnd"/>
            <w:r>
              <w:t>, que estão investindo na Boston Metal, citada acima.</w:t>
            </w:r>
          </w:p>
          <w:p w14:paraId="5FB31950" w14:textId="77777777" w:rsidR="002A01CA" w:rsidRDefault="002A01CA" w:rsidP="002A01CA">
            <w:pPr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</w:pPr>
          </w:p>
          <w:p w14:paraId="74DF0EAA" w14:textId="77777777" w:rsidR="002A01CA" w:rsidRDefault="002A01CA" w:rsidP="002A01CA">
            <w:pPr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</w:pPr>
          </w:p>
          <w:p w14:paraId="2C429296" w14:textId="77777777" w:rsidR="002A01CA" w:rsidRDefault="002A01CA" w:rsidP="002A01CA">
            <w:pPr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</w:pPr>
          </w:p>
          <w:p w14:paraId="4B39343C" w14:textId="7EFC82E5" w:rsidR="002A01CA" w:rsidRDefault="003D4CAB" w:rsidP="00D020A5">
            <w:r>
              <w:t xml:space="preserve"> </w:t>
            </w:r>
          </w:p>
          <w:p w14:paraId="2D74CB0F" w14:textId="5857AE64" w:rsidR="00FE0539" w:rsidRDefault="00FD66F2" w:rsidP="00FE0539">
            <w:pPr>
              <w:pStyle w:val="Ttulo"/>
            </w:pPr>
            <w:r>
              <w:lastRenderedPageBreak/>
              <w:t>Tendências</w:t>
            </w:r>
          </w:p>
          <w:p w14:paraId="6C643F38" w14:textId="53BE61D3" w:rsidR="00F34ECF" w:rsidRDefault="00FE0539" w:rsidP="00D020A5">
            <w:r>
              <w:t xml:space="preserve">    Como descrito,</w:t>
            </w:r>
            <w:r w:rsidR="00C614A1">
              <w:t xml:space="preserve"> podemos sintetizar </w:t>
            </w:r>
            <w:r>
              <w:t>mesmo com um grande investimento na siderúrgica de D</w:t>
            </w:r>
            <w:r w:rsidR="00C614A1">
              <w:t>. João</w:t>
            </w:r>
            <w:r w:rsidR="004D1D27">
              <w:t xml:space="preserve"> VI, a </w:t>
            </w:r>
            <w:r w:rsidR="00FD66F2">
              <w:t>I</w:t>
            </w:r>
            <w:r w:rsidR="004D1D27">
              <w:t>nglaterra conseguiu trazer aço mais barato para o Brasil,</w:t>
            </w:r>
            <w:r w:rsidR="00AC58B3">
              <w:t xml:space="preserve"> inviabilizando nossa produção local,</w:t>
            </w:r>
            <w:r w:rsidR="004D1D27">
              <w:t xml:space="preserve"> através da </w:t>
            </w:r>
            <w:r w:rsidR="00FD66F2">
              <w:t>tecnologia</w:t>
            </w:r>
            <w:r w:rsidR="004D1D27">
              <w:t xml:space="preserve">. </w:t>
            </w:r>
            <w:r w:rsidR="00C7174A">
              <w:t>Conhecendo nossa história</w:t>
            </w:r>
            <w:r w:rsidR="00AC58B3">
              <w:t xml:space="preserve"> e </w:t>
            </w:r>
            <w:r w:rsidR="00C7174A">
              <w:t>te</w:t>
            </w:r>
            <w:r w:rsidR="00AC58B3">
              <w:t>ndo</w:t>
            </w:r>
            <w:r w:rsidR="00C7174A">
              <w:t xml:space="preserve"> em mente que é um mercado muito competitivo, no qual não se investir em tecnologia é o rumor antes do fracasso.</w:t>
            </w:r>
          </w:p>
          <w:p w14:paraId="436B9CAC" w14:textId="2FD253EB" w:rsidR="00962DE6" w:rsidRDefault="005C288D" w:rsidP="00962DE6">
            <w:pPr>
              <w:pStyle w:val="Textodenfase"/>
            </w:pPr>
            <w:r>
              <w:t xml:space="preserve">    </w:t>
            </w:r>
            <w:r w:rsidR="008500D5">
              <w:t>A produção atual de aço, tem grande impacto no meio ambiente,</w:t>
            </w:r>
            <w:r w:rsidR="00BA4A3C">
              <w:t xml:space="preserve"> e nos trabalhadores,</w:t>
            </w:r>
            <w:r w:rsidR="008500D5">
              <w:t xml:space="preserve"> devido a queima de carvão</w:t>
            </w:r>
            <w:r w:rsidR="00BA4A3C">
              <w:t xml:space="preserve">(emissão de CO2) e as altas temperaturas. Mesmo </w:t>
            </w:r>
            <w:r w:rsidR="001759D9">
              <w:t>substituindo o carvão mineral por carvão vegetal, isto ainda implica na acidificação do solo, e criação de desertos verdes, aonde não se nasce vida ao redor dos eucaliptos, plantados para virar carvão.</w:t>
            </w:r>
            <w:r w:rsidR="0099773C">
              <w:t xml:space="preserve"> Estamos em um </w:t>
            </w:r>
            <w:r w:rsidR="00FD66F2">
              <w:t>período</w:t>
            </w:r>
            <w:r w:rsidR="0099773C">
              <w:t xml:space="preserve"> de mudanças </w:t>
            </w:r>
            <w:r w:rsidR="00FD66F2">
              <w:t>climáticas</w:t>
            </w:r>
            <w:r w:rsidR="0099773C">
              <w:t xml:space="preserve">, aonde devemos visar, minimizar ao máximo, os impactos no meio ambiente. Destaca-se na ponta pelo aço verde, a </w:t>
            </w:r>
            <w:r w:rsidR="0099773C" w:rsidRPr="00962DE6">
              <w:rPr>
                <w:highlight w:val="lightGray"/>
              </w:rPr>
              <w:t>Bosto</w:t>
            </w:r>
            <w:r w:rsidR="00962DE6" w:rsidRPr="00962DE6">
              <w:rPr>
                <w:highlight w:val="lightGray"/>
              </w:rPr>
              <w:t>n</w:t>
            </w:r>
            <w:r w:rsidR="0099773C" w:rsidRPr="00962DE6">
              <w:rPr>
                <w:highlight w:val="lightGray"/>
              </w:rPr>
              <w:t xml:space="preserve"> Metal</w:t>
            </w:r>
            <w:r w:rsidR="0099773C">
              <w:t>, dirigida por um brasileiro</w:t>
            </w:r>
            <w:r w:rsidR="00962DE6">
              <w:t xml:space="preserve">, </w:t>
            </w:r>
            <w:r w:rsidR="0099773C">
              <w:t xml:space="preserve">e o projeto </w:t>
            </w:r>
            <w:r w:rsidR="0099773C" w:rsidRPr="00962DE6">
              <w:rPr>
                <w:highlight w:val="lightGray"/>
              </w:rPr>
              <w:t>Hybrit</w:t>
            </w:r>
            <w:r w:rsidR="0099773C">
              <w:t>,</w:t>
            </w:r>
            <w:r w:rsidR="00962DE6">
              <w:t xml:space="preserve"> fomado pela fabricante de aço </w:t>
            </w:r>
            <w:r w:rsidR="00962DE6" w:rsidRPr="00962DE6">
              <w:rPr>
                <w:highlight w:val="lightGray"/>
              </w:rPr>
              <w:t>SSAB</w:t>
            </w:r>
            <w:r w:rsidR="00962DE6">
              <w:t xml:space="preserve">, pela empresa de mineração </w:t>
            </w:r>
            <w:r w:rsidR="00962DE6" w:rsidRPr="00962DE6">
              <w:rPr>
                <w:highlight w:val="lightGray"/>
              </w:rPr>
              <w:t>LKAB</w:t>
            </w:r>
            <w:r w:rsidR="00962DE6">
              <w:t xml:space="preserve"> e pela empresa de energia </w:t>
            </w:r>
            <w:r w:rsidR="00962DE6" w:rsidRPr="00962DE6">
              <w:rPr>
                <w:highlight w:val="lightGray"/>
              </w:rPr>
              <w:t>Vattenfall</w:t>
            </w:r>
            <w:r w:rsidR="00962DE6">
              <w:t>, tudo com suporte de financiamento estatal</w:t>
            </w:r>
            <w:r w:rsidR="001C1541">
              <w:t xml:space="preserve"> suíço</w:t>
            </w:r>
            <w:r w:rsidR="00962DE6">
              <w:t>.</w:t>
            </w:r>
          </w:p>
          <w:p w14:paraId="3FA4C23D" w14:textId="5CC654F2" w:rsidR="0099773C" w:rsidRDefault="0099773C" w:rsidP="00D020A5">
            <w:r>
              <w:t xml:space="preserve"> </w:t>
            </w:r>
            <w:r w:rsidR="000E2F89">
              <w:t xml:space="preserve">    Vale ressaltar que apos cinco</w:t>
            </w:r>
            <w:r w:rsidR="00CB72CD">
              <w:t xml:space="preserve"> as medidas de protecionismo, norte americano e do Reino </w:t>
            </w:r>
            <w:r w:rsidR="00FD66F2">
              <w:t>U</w:t>
            </w:r>
            <w:r w:rsidR="00CB72CD">
              <w:t xml:space="preserve">nido, nossos principais importadores, </w:t>
            </w:r>
            <w:r w:rsidR="009F3283">
              <w:t xml:space="preserve">as taxar ao aço brasileiro foram retiradas em julho de 2022, isso somado a retomada pos COVID do setor, torna o </w:t>
            </w:r>
            <w:r w:rsidR="009F3283" w:rsidRPr="009437A1">
              <w:rPr>
                <w:highlight w:val="lightGray"/>
              </w:rPr>
              <w:t xml:space="preserve">cenário </w:t>
            </w:r>
            <w:r w:rsidR="009437A1" w:rsidRPr="009437A1">
              <w:rPr>
                <w:highlight w:val="lightGray"/>
              </w:rPr>
              <w:t>siderúrgico nacional favorável</w:t>
            </w:r>
            <w:r w:rsidR="009437A1">
              <w:t>.</w:t>
            </w:r>
          </w:p>
          <w:p w14:paraId="3A805CF4" w14:textId="77777777" w:rsidR="00473E7A" w:rsidRDefault="00473E7A" w:rsidP="00473E7A">
            <w:pPr>
              <w:pStyle w:val="Subttulo"/>
              <w:framePr w:wrap="around"/>
            </w:pPr>
          </w:p>
          <w:p w14:paraId="452C5E35" w14:textId="5226EDDF" w:rsidR="00473E7A" w:rsidRDefault="009601D9" w:rsidP="00473E7A">
            <w:pPr>
              <w:pStyle w:val="Subttulo"/>
              <w:framePr w:wrap="around"/>
            </w:pPr>
            <w:r>
              <w:t xml:space="preserve">  </w:t>
            </w:r>
            <w:r w:rsidR="00473E7A">
              <w:t>AS grandes empresas do setor</w:t>
            </w:r>
          </w:p>
          <w:p w14:paraId="3F4B8EE9" w14:textId="66DCF192" w:rsidR="00473E7A" w:rsidRDefault="009601D9" w:rsidP="00473E7A">
            <w:pPr>
              <w:pStyle w:val="Subttulo"/>
              <w:framePr w:wrap="around"/>
            </w:pPr>
            <w:r>
              <w:t xml:space="preserve">   </w:t>
            </w:r>
          </w:p>
          <w:p w14:paraId="39AB4941" w14:textId="7F2A33AC" w:rsidR="00BA4A3C" w:rsidRDefault="00473E7A" w:rsidP="00D020A5">
            <w:r>
              <w:t xml:space="preserve">  </w:t>
            </w:r>
            <w:r w:rsidR="0099773C">
              <w:t>Das</w:t>
            </w:r>
            <w:r w:rsidR="001C1541">
              <w:t xml:space="preserve"> grandes</w:t>
            </w:r>
            <w:r w:rsidR="0099773C">
              <w:t xml:space="preserve"> empresas parque </w:t>
            </w:r>
            <w:r w:rsidR="00FD66F2">
              <w:t>siderúrgico</w:t>
            </w:r>
            <w:r w:rsidR="0099773C">
              <w:t xml:space="preserve"> nacional a única verdadeiramente brasileira é a </w:t>
            </w:r>
            <w:r w:rsidR="0099773C" w:rsidRPr="001C1541">
              <w:rPr>
                <w:highlight w:val="lightGray"/>
              </w:rPr>
              <w:t>Gerdau</w:t>
            </w:r>
            <w:r w:rsidR="0099773C">
              <w:t xml:space="preserve">, porém destaca-se a </w:t>
            </w:r>
            <w:r w:rsidR="0099773C" w:rsidRPr="001C1541">
              <w:rPr>
                <w:highlight w:val="lightGray"/>
              </w:rPr>
              <w:t>A</w:t>
            </w:r>
            <w:r w:rsidR="004A79C8" w:rsidRPr="001C1541">
              <w:rPr>
                <w:highlight w:val="lightGray"/>
              </w:rPr>
              <w:t>rcellorMittal,</w:t>
            </w:r>
            <w:r w:rsidR="004A79C8">
              <w:t xml:space="preserve"> que atua aqui, </w:t>
            </w:r>
            <w:r w:rsidR="00962DE6">
              <w:t>devido as suas boas práticas</w:t>
            </w:r>
            <w:r w:rsidR="001C1541">
              <w:t>,</w:t>
            </w:r>
            <w:r w:rsidR="0016509F">
              <w:t xml:space="preserve"> a </w:t>
            </w:r>
            <w:r w:rsidR="0016509F" w:rsidRPr="0016509F">
              <w:rPr>
                <w:highlight w:val="lightGray"/>
              </w:rPr>
              <w:t>Vale,</w:t>
            </w:r>
            <w:r w:rsidR="00A47AC3">
              <w:t xml:space="preserve"> </w:t>
            </w:r>
            <w:r w:rsidR="00A47AC3" w:rsidRPr="00A47AC3">
              <w:rPr>
                <w:highlight w:val="lightGray"/>
              </w:rPr>
              <w:t>Usiminas</w:t>
            </w:r>
            <w:r w:rsidR="00A47AC3">
              <w:t xml:space="preserve">, e </w:t>
            </w:r>
            <w:r w:rsidR="00A47AC3" w:rsidRPr="00A47AC3">
              <w:rPr>
                <w:highlight w:val="lightGray"/>
              </w:rPr>
              <w:t>CSN</w:t>
            </w:r>
            <w:r w:rsidR="0016509F">
              <w:t xml:space="preserve"> que embora tenha grande participação internacional, </w:t>
            </w:r>
            <w:r w:rsidR="00A47AC3">
              <w:t>também são</w:t>
            </w:r>
            <w:r w:rsidR="0016509F">
              <w:t xml:space="preserve"> </w:t>
            </w:r>
            <w:r w:rsidR="009E0766">
              <w:t>brasileira</w:t>
            </w:r>
            <w:r w:rsidR="00A47AC3">
              <w:t>s</w:t>
            </w:r>
            <w:r w:rsidR="009E0766">
              <w:t xml:space="preserve">. </w:t>
            </w:r>
            <w:r w:rsidR="006E7DF6">
              <w:t>P</w:t>
            </w:r>
            <w:r w:rsidR="001C1541">
              <w:t xml:space="preserve">odemos citar também </w:t>
            </w:r>
            <w:r w:rsidR="00A47AC3">
              <w:t xml:space="preserve">a </w:t>
            </w:r>
            <w:r w:rsidR="001C1541">
              <w:t xml:space="preserve"> </w:t>
            </w:r>
            <w:r w:rsidR="001C1541" w:rsidRPr="001C1541">
              <w:rPr>
                <w:highlight w:val="lightGray"/>
              </w:rPr>
              <w:t>Aço Verde do Brasil</w:t>
            </w:r>
            <w:r w:rsidR="001C1541">
              <w:t>, que atua utilizando carvão vegetal</w:t>
            </w:r>
            <w:r w:rsidR="00962DE6">
              <w:t>.</w:t>
            </w:r>
          </w:p>
          <w:p w14:paraId="4C2BB28A" w14:textId="0662536B" w:rsidR="00C7174A" w:rsidRDefault="008500D5" w:rsidP="00D020A5">
            <w:r>
              <w:t xml:space="preserve">     </w:t>
            </w:r>
          </w:p>
          <w:p w14:paraId="58892D97" w14:textId="77777777" w:rsidR="007F5A77" w:rsidRDefault="007F5A77" w:rsidP="00D020A5"/>
          <w:p w14:paraId="13F1E0B4" w14:textId="37FB91A4" w:rsidR="008500D5" w:rsidRDefault="008500D5" w:rsidP="00D020A5">
            <w:r>
              <w:t xml:space="preserve">    </w:t>
            </w:r>
          </w:p>
          <w:p w14:paraId="0EE7E22C" w14:textId="77777777" w:rsidR="008500D5" w:rsidRDefault="008500D5" w:rsidP="00D020A5"/>
          <w:p w14:paraId="3A06797D" w14:textId="77777777" w:rsidR="00F34ECF" w:rsidRDefault="00F34ECF" w:rsidP="00D020A5"/>
          <w:p w14:paraId="16747483" w14:textId="2BB52E5B" w:rsidR="004675AD" w:rsidRPr="00ED68F4" w:rsidRDefault="004675AD" w:rsidP="001157AC">
            <w:pPr>
              <w:pStyle w:val="Contedo"/>
              <w:rPr>
                <w:lang w:val="pt-BR"/>
              </w:rPr>
            </w:pPr>
          </w:p>
        </w:tc>
      </w:tr>
    </w:tbl>
    <w:p w14:paraId="05745589" w14:textId="152010D6" w:rsidR="00A012A9" w:rsidRPr="004675AD" w:rsidRDefault="00A012A9" w:rsidP="00AB02A7">
      <w:pPr>
        <w:spacing w:after="200"/>
      </w:pPr>
    </w:p>
    <w:sectPr w:rsidR="00A012A9" w:rsidRPr="004675AD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22460" w14:textId="77777777" w:rsidR="00A77559" w:rsidRDefault="00A77559">
      <w:r>
        <w:separator/>
      </w:r>
    </w:p>
    <w:p w14:paraId="17AA62A0" w14:textId="77777777" w:rsidR="00A77559" w:rsidRDefault="00A77559"/>
  </w:endnote>
  <w:endnote w:type="continuationSeparator" w:id="0">
    <w:p w14:paraId="676AE36D" w14:textId="77777777" w:rsidR="00A77559" w:rsidRDefault="00A77559">
      <w:r>
        <w:continuationSeparator/>
      </w:r>
    </w:p>
    <w:p w14:paraId="0AA3A7A4" w14:textId="77777777" w:rsidR="00A77559" w:rsidRDefault="00A775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943A5" w14:textId="77777777" w:rsidR="00A77559" w:rsidRDefault="00A77559">
      <w:r>
        <w:separator/>
      </w:r>
    </w:p>
    <w:p w14:paraId="2AE4F113" w14:textId="77777777" w:rsidR="00A77559" w:rsidRDefault="00A77559"/>
  </w:footnote>
  <w:footnote w:type="continuationSeparator" w:id="0">
    <w:p w14:paraId="47394AB8" w14:textId="77777777" w:rsidR="00A77559" w:rsidRDefault="00A77559">
      <w:r>
        <w:continuationSeparator/>
      </w:r>
    </w:p>
    <w:p w14:paraId="7BF46289" w14:textId="77777777" w:rsidR="00A77559" w:rsidRDefault="00A775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5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4"/>
  </w:num>
  <w:num w:numId="2" w16cid:durableId="234819693">
    <w:abstractNumId w:val="0"/>
  </w:num>
  <w:num w:numId="3" w16cid:durableId="839122989">
    <w:abstractNumId w:val="5"/>
  </w:num>
  <w:num w:numId="4" w16cid:durableId="1903909532">
    <w:abstractNumId w:val="1"/>
  </w:num>
  <w:num w:numId="5" w16cid:durableId="1576551455">
    <w:abstractNumId w:val="6"/>
  </w:num>
  <w:num w:numId="6" w16cid:durableId="1955794134">
    <w:abstractNumId w:val="3"/>
  </w:num>
  <w:num w:numId="7" w16cid:durableId="1877236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61769"/>
    <w:rsid w:val="000709BF"/>
    <w:rsid w:val="00073CA1"/>
    <w:rsid w:val="000749E7"/>
    <w:rsid w:val="0007563C"/>
    <w:rsid w:val="00090203"/>
    <w:rsid w:val="00091B8F"/>
    <w:rsid w:val="0009459B"/>
    <w:rsid w:val="00096FA1"/>
    <w:rsid w:val="000A0150"/>
    <w:rsid w:val="000A1CB0"/>
    <w:rsid w:val="000A2655"/>
    <w:rsid w:val="000B1CCC"/>
    <w:rsid w:val="000B4EBB"/>
    <w:rsid w:val="000C038B"/>
    <w:rsid w:val="000C53F8"/>
    <w:rsid w:val="000E2F89"/>
    <w:rsid w:val="000E63C9"/>
    <w:rsid w:val="000F443F"/>
    <w:rsid w:val="001004D0"/>
    <w:rsid w:val="00101C25"/>
    <w:rsid w:val="001169FE"/>
    <w:rsid w:val="00130E9D"/>
    <w:rsid w:val="00141BB8"/>
    <w:rsid w:val="0014594A"/>
    <w:rsid w:val="00145E7A"/>
    <w:rsid w:val="00147236"/>
    <w:rsid w:val="00150A6D"/>
    <w:rsid w:val="0015426D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C34"/>
    <w:rsid w:val="001F335D"/>
    <w:rsid w:val="001F45D4"/>
    <w:rsid w:val="001F5F6B"/>
    <w:rsid w:val="00205347"/>
    <w:rsid w:val="00214BDF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63F50"/>
    <w:rsid w:val="00277952"/>
    <w:rsid w:val="00283240"/>
    <w:rsid w:val="00284348"/>
    <w:rsid w:val="00296A96"/>
    <w:rsid w:val="00297784"/>
    <w:rsid w:val="002A01CA"/>
    <w:rsid w:val="002A3DA6"/>
    <w:rsid w:val="002A676F"/>
    <w:rsid w:val="002B18B3"/>
    <w:rsid w:val="002B3F70"/>
    <w:rsid w:val="002C2A2F"/>
    <w:rsid w:val="002D1429"/>
    <w:rsid w:val="002D388D"/>
    <w:rsid w:val="002E346C"/>
    <w:rsid w:val="002F1BD7"/>
    <w:rsid w:val="002F51F5"/>
    <w:rsid w:val="00301B46"/>
    <w:rsid w:val="003070A3"/>
    <w:rsid w:val="003072B7"/>
    <w:rsid w:val="00311FD7"/>
    <w:rsid w:val="00312137"/>
    <w:rsid w:val="003208DD"/>
    <w:rsid w:val="00330359"/>
    <w:rsid w:val="0033762F"/>
    <w:rsid w:val="00347476"/>
    <w:rsid w:val="003544E1"/>
    <w:rsid w:val="00357674"/>
    <w:rsid w:val="00360494"/>
    <w:rsid w:val="00366C7E"/>
    <w:rsid w:val="00366FC6"/>
    <w:rsid w:val="00372C21"/>
    <w:rsid w:val="00383A31"/>
    <w:rsid w:val="00384CF1"/>
    <w:rsid w:val="00384EA3"/>
    <w:rsid w:val="00385490"/>
    <w:rsid w:val="00397C53"/>
    <w:rsid w:val="003A39A1"/>
    <w:rsid w:val="003B7ECE"/>
    <w:rsid w:val="003C1668"/>
    <w:rsid w:val="003C2191"/>
    <w:rsid w:val="003C4725"/>
    <w:rsid w:val="003D3863"/>
    <w:rsid w:val="003D4CAB"/>
    <w:rsid w:val="003D700E"/>
    <w:rsid w:val="003E2451"/>
    <w:rsid w:val="003E3109"/>
    <w:rsid w:val="003E3594"/>
    <w:rsid w:val="003E5ADE"/>
    <w:rsid w:val="003F7803"/>
    <w:rsid w:val="00401A0C"/>
    <w:rsid w:val="00403E40"/>
    <w:rsid w:val="004110DE"/>
    <w:rsid w:val="00413801"/>
    <w:rsid w:val="004167EA"/>
    <w:rsid w:val="0041795E"/>
    <w:rsid w:val="00431018"/>
    <w:rsid w:val="004359EC"/>
    <w:rsid w:val="0044085A"/>
    <w:rsid w:val="00444FC1"/>
    <w:rsid w:val="00462293"/>
    <w:rsid w:val="004675AD"/>
    <w:rsid w:val="004720EB"/>
    <w:rsid w:val="00473E7A"/>
    <w:rsid w:val="004868F0"/>
    <w:rsid w:val="00493136"/>
    <w:rsid w:val="004A1429"/>
    <w:rsid w:val="004A79C8"/>
    <w:rsid w:val="004B21A5"/>
    <w:rsid w:val="004B597C"/>
    <w:rsid w:val="004B69ED"/>
    <w:rsid w:val="004B75A6"/>
    <w:rsid w:val="004C052B"/>
    <w:rsid w:val="004C3F9F"/>
    <w:rsid w:val="004D1D27"/>
    <w:rsid w:val="004E5A43"/>
    <w:rsid w:val="004F0028"/>
    <w:rsid w:val="004F7116"/>
    <w:rsid w:val="005037F0"/>
    <w:rsid w:val="00507337"/>
    <w:rsid w:val="00514022"/>
    <w:rsid w:val="00516A86"/>
    <w:rsid w:val="005275F6"/>
    <w:rsid w:val="00535A57"/>
    <w:rsid w:val="005420BC"/>
    <w:rsid w:val="00565B26"/>
    <w:rsid w:val="00572102"/>
    <w:rsid w:val="005773FE"/>
    <w:rsid w:val="00577A9E"/>
    <w:rsid w:val="005970FF"/>
    <w:rsid w:val="005A326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C19"/>
    <w:rsid w:val="006503CD"/>
    <w:rsid w:val="006529D5"/>
    <w:rsid w:val="00656C4D"/>
    <w:rsid w:val="00670020"/>
    <w:rsid w:val="00670959"/>
    <w:rsid w:val="006758C8"/>
    <w:rsid w:val="00682250"/>
    <w:rsid w:val="00686317"/>
    <w:rsid w:val="006966AD"/>
    <w:rsid w:val="006A0271"/>
    <w:rsid w:val="006A02A3"/>
    <w:rsid w:val="006A0656"/>
    <w:rsid w:val="006A5BFD"/>
    <w:rsid w:val="006A7CCF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638B"/>
    <w:rsid w:val="006F6A53"/>
    <w:rsid w:val="006F6CAA"/>
    <w:rsid w:val="00707F45"/>
    <w:rsid w:val="0072591E"/>
    <w:rsid w:val="007302B3"/>
    <w:rsid w:val="00730733"/>
    <w:rsid w:val="007309BB"/>
    <w:rsid w:val="00730E3A"/>
    <w:rsid w:val="00735F47"/>
    <w:rsid w:val="00736AAF"/>
    <w:rsid w:val="007456D6"/>
    <w:rsid w:val="007647C8"/>
    <w:rsid w:val="00765B2A"/>
    <w:rsid w:val="00783053"/>
    <w:rsid w:val="00783A34"/>
    <w:rsid w:val="0079156B"/>
    <w:rsid w:val="007A1FAD"/>
    <w:rsid w:val="007B49E2"/>
    <w:rsid w:val="007C4572"/>
    <w:rsid w:val="007C6B52"/>
    <w:rsid w:val="007D16C5"/>
    <w:rsid w:val="007D6343"/>
    <w:rsid w:val="007E1C04"/>
    <w:rsid w:val="007F1785"/>
    <w:rsid w:val="007F26ED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5ECC"/>
    <w:rsid w:val="008439B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605E"/>
    <w:rsid w:val="0088683B"/>
    <w:rsid w:val="00890EBF"/>
    <w:rsid w:val="008944EA"/>
    <w:rsid w:val="008B1FEE"/>
    <w:rsid w:val="008C6ACB"/>
    <w:rsid w:val="008D548C"/>
    <w:rsid w:val="008E2A90"/>
    <w:rsid w:val="008E67EC"/>
    <w:rsid w:val="008E7815"/>
    <w:rsid w:val="008F02E5"/>
    <w:rsid w:val="008F1368"/>
    <w:rsid w:val="008F622A"/>
    <w:rsid w:val="00901B3A"/>
    <w:rsid w:val="00903C32"/>
    <w:rsid w:val="00906DAA"/>
    <w:rsid w:val="00916B16"/>
    <w:rsid w:val="009173B9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6B81"/>
    <w:rsid w:val="00975CB1"/>
    <w:rsid w:val="0098015B"/>
    <w:rsid w:val="0098098C"/>
    <w:rsid w:val="00980C1A"/>
    <w:rsid w:val="0098635E"/>
    <w:rsid w:val="00990ED1"/>
    <w:rsid w:val="0099773C"/>
    <w:rsid w:val="0099797C"/>
    <w:rsid w:val="009B035F"/>
    <w:rsid w:val="009C2DF7"/>
    <w:rsid w:val="009C4893"/>
    <w:rsid w:val="009C49BE"/>
    <w:rsid w:val="009C7720"/>
    <w:rsid w:val="009D3736"/>
    <w:rsid w:val="009D523D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16926"/>
    <w:rsid w:val="00A23AFA"/>
    <w:rsid w:val="00A2760A"/>
    <w:rsid w:val="00A31B3E"/>
    <w:rsid w:val="00A47AC3"/>
    <w:rsid w:val="00A532F3"/>
    <w:rsid w:val="00A546AD"/>
    <w:rsid w:val="00A55936"/>
    <w:rsid w:val="00A660F3"/>
    <w:rsid w:val="00A74B7D"/>
    <w:rsid w:val="00A76553"/>
    <w:rsid w:val="00A77559"/>
    <w:rsid w:val="00A817D1"/>
    <w:rsid w:val="00A8489E"/>
    <w:rsid w:val="00A901F0"/>
    <w:rsid w:val="00A9638D"/>
    <w:rsid w:val="00AA7F97"/>
    <w:rsid w:val="00AB02A7"/>
    <w:rsid w:val="00AB3B80"/>
    <w:rsid w:val="00AC29F3"/>
    <w:rsid w:val="00AC34BD"/>
    <w:rsid w:val="00AC58B3"/>
    <w:rsid w:val="00AD0B1D"/>
    <w:rsid w:val="00AD3549"/>
    <w:rsid w:val="00AD5C31"/>
    <w:rsid w:val="00AD6E44"/>
    <w:rsid w:val="00AE10D5"/>
    <w:rsid w:val="00AF4842"/>
    <w:rsid w:val="00AF4FC8"/>
    <w:rsid w:val="00B04392"/>
    <w:rsid w:val="00B05A00"/>
    <w:rsid w:val="00B13D1B"/>
    <w:rsid w:val="00B231E5"/>
    <w:rsid w:val="00B351ED"/>
    <w:rsid w:val="00B40389"/>
    <w:rsid w:val="00B55CB9"/>
    <w:rsid w:val="00B6330C"/>
    <w:rsid w:val="00B70A32"/>
    <w:rsid w:val="00B73836"/>
    <w:rsid w:val="00B8065A"/>
    <w:rsid w:val="00B972DA"/>
    <w:rsid w:val="00BA4A3C"/>
    <w:rsid w:val="00BB0EBD"/>
    <w:rsid w:val="00BB25E0"/>
    <w:rsid w:val="00BC5605"/>
    <w:rsid w:val="00BD21EF"/>
    <w:rsid w:val="00BD6559"/>
    <w:rsid w:val="00BE3379"/>
    <w:rsid w:val="00BE64DD"/>
    <w:rsid w:val="00BF43E7"/>
    <w:rsid w:val="00BF51BF"/>
    <w:rsid w:val="00C02B87"/>
    <w:rsid w:val="00C10B3D"/>
    <w:rsid w:val="00C1299B"/>
    <w:rsid w:val="00C16BB0"/>
    <w:rsid w:val="00C2462D"/>
    <w:rsid w:val="00C37C72"/>
    <w:rsid w:val="00C4086D"/>
    <w:rsid w:val="00C40F5D"/>
    <w:rsid w:val="00C421EE"/>
    <w:rsid w:val="00C4761E"/>
    <w:rsid w:val="00C614A1"/>
    <w:rsid w:val="00C6648A"/>
    <w:rsid w:val="00C70489"/>
    <w:rsid w:val="00C7174A"/>
    <w:rsid w:val="00C85CE2"/>
    <w:rsid w:val="00C9740A"/>
    <w:rsid w:val="00CA07F4"/>
    <w:rsid w:val="00CA1896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173C3"/>
    <w:rsid w:val="00D3403B"/>
    <w:rsid w:val="00D37EF1"/>
    <w:rsid w:val="00D42CB7"/>
    <w:rsid w:val="00D5413D"/>
    <w:rsid w:val="00D570A9"/>
    <w:rsid w:val="00D70D02"/>
    <w:rsid w:val="00D73A4B"/>
    <w:rsid w:val="00D751A9"/>
    <w:rsid w:val="00D770C7"/>
    <w:rsid w:val="00D86945"/>
    <w:rsid w:val="00D90290"/>
    <w:rsid w:val="00DA2055"/>
    <w:rsid w:val="00DA287F"/>
    <w:rsid w:val="00DB1A7B"/>
    <w:rsid w:val="00DB6348"/>
    <w:rsid w:val="00DC7DE8"/>
    <w:rsid w:val="00DD152F"/>
    <w:rsid w:val="00DD6CD2"/>
    <w:rsid w:val="00DE213F"/>
    <w:rsid w:val="00DF027C"/>
    <w:rsid w:val="00DF0E59"/>
    <w:rsid w:val="00E00A32"/>
    <w:rsid w:val="00E151E9"/>
    <w:rsid w:val="00E151F8"/>
    <w:rsid w:val="00E1697A"/>
    <w:rsid w:val="00E17CB6"/>
    <w:rsid w:val="00E22ACD"/>
    <w:rsid w:val="00E302FE"/>
    <w:rsid w:val="00E36435"/>
    <w:rsid w:val="00E37430"/>
    <w:rsid w:val="00E3786C"/>
    <w:rsid w:val="00E55414"/>
    <w:rsid w:val="00E600D1"/>
    <w:rsid w:val="00E620B0"/>
    <w:rsid w:val="00E65D17"/>
    <w:rsid w:val="00E72F0C"/>
    <w:rsid w:val="00E76786"/>
    <w:rsid w:val="00E77F8C"/>
    <w:rsid w:val="00E81B40"/>
    <w:rsid w:val="00E83187"/>
    <w:rsid w:val="00EA1942"/>
    <w:rsid w:val="00EA2225"/>
    <w:rsid w:val="00EA5E1E"/>
    <w:rsid w:val="00EA73AF"/>
    <w:rsid w:val="00EA79EF"/>
    <w:rsid w:val="00EB37C2"/>
    <w:rsid w:val="00EB65A9"/>
    <w:rsid w:val="00EC64C0"/>
    <w:rsid w:val="00EC70DF"/>
    <w:rsid w:val="00ED420D"/>
    <w:rsid w:val="00ED68F4"/>
    <w:rsid w:val="00ED7B25"/>
    <w:rsid w:val="00EE12B2"/>
    <w:rsid w:val="00EE4D98"/>
    <w:rsid w:val="00EF555B"/>
    <w:rsid w:val="00EF58AE"/>
    <w:rsid w:val="00F027BB"/>
    <w:rsid w:val="00F10248"/>
    <w:rsid w:val="00F11DCF"/>
    <w:rsid w:val="00F162EA"/>
    <w:rsid w:val="00F27581"/>
    <w:rsid w:val="00F34ECF"/>
    <w:rsid w:val="00F43AF0"/>
    <w:rsid w:val="00F512DA"/>
    <w:rsid w:val="00F52D27"/>
    <w:rsid w:val="00F73F22"/>
    <w:rsid w:val="00F76156"/>
    <w:rsid w:val="00F77A61"/>
    <w:rsid w:val="00F83527"/>
    <w:rsid w:val="00F85C86"/>
    <w:rsid w:val="00F926A7"/>
    <w:rsid w:val="00FA2562"/>
    <w:rsid w:val="00FA40B0"/>
    <w:rsid w:val="00FA5F6F"/>
    <w:rsid w:val="00FB0656"/>
    <w:rsid w:val="00FB0E2A"/>
    <w:rsid w:val="00FB5312"/>
    <w:rsid w:val="00FC3C03"/>
    <w:rsid w:val="00FD0B40"/>
    <w:rsid w:val="00FD258C"/>
    <w:rsid w:val="00FD4BAF"/>
    <w:rsid w:val="00FD583F"/>
    <w:rsid w:val="00FD66F2"/>
    <w:rsid w:val="00FD7488"/>
    <w:rsid w:val="00FE032D"/>
    <w:rsid w:val="00FE0539"/>
    <w:rsid w:val="00FE0C97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955B40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853FA0C3C6F84EC088F97F57F9513A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2E183E-0758-4ED1-B38E-9A8F74A17AA2}"/>
      </w:docPartPr>
      <w:docPartBody>
        <w:p w:rsidR="0090191F" w:rsidRDefault="00317466" w:rsidP="00317466">
          <w:pPr>
            <w:pStyle w:val="853FA0C3C6F84EC088F97F57F9513A23"/>
          </w:pPr>
          <w:r w:rsidRPr="004F0028">
            <w:rPr>
              <w:lang w:val="pt-BR"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9087B"/>
    <w:rsid w:val="00317466"/>
    <w:rsid w:val="00495D1E"/>
    <w:rsid w:val="0090191F"/>
    <w:rsid w:val="0095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71FF06B6281F46908117C14482E0F30C">
    <w:name w:val="71FF06B6281F46908117C14482E0F30C"/>
  </w:style>
  <w:style w:type="paragraph" w:customStyle="1" w:styleId="7E1905B02D0C48698087C2E8F0BF33AE">
    <w:name w:val="7E1905B02D0C48698087C2E8F0BF33AE"/>
  </w:style>
  <w:style w:type="paragraph" w:customStyle="1" w:styleId="D78EEBD76893493C89A36BFCAD22A3C2">
    <w:name w:val="D78EEBD76893493C89A36BFCAD22A3C2"/>
  </w:style>
  <w:style w:type="paragraph" w:customStyle="1" w:styleId="5C526DE71FE247A9B4402C8230BE5357">
    <w:name w:val="5C526DE71FE247A9B4402C8230BE5357"/>
  </w:style>
  <w:style w:type="paragraph" w:customStyle="1" w:styleId="23836769E1D248CDB920F01170AD11CA">
    <w:name w:val="23836769E1D248CDB920F01170AD11CA"/>
  </w:style>
  <w:style w:type="paragraph" w:customStyle="1" w:styleId="F6D1B349A23F4D64833C0353B647F0AF">
    <w:name w:val="F6D1B349A23F4D64833C0353B647F0AF"/>
  </w:style>
  <w:style w:type="paragraph" w:customStyle="1" w:styleId="3429105FE9F54005B716905C6280F93E">
    <w:name w:val="3429105FE9F54005B716905C6280F93E"/>
  </w:style>
  <w:style w:type="paragraph" w:customStyle="1" w:styleId="D76D4219D2BB4C9796991A3A00F0ED52">
    <w:name w:val="D76D4219D2BB4C9796991A3A00F0ED52"/>
    <w:rsid w:val="00317466"/>
  </w:style>
  <w:style w:type="paragraph" w:customStyle="1" w:styleId="73EF539CD6F8499193DC57B3D038D0F8">
    <w:name w:val="73EF539CD6F8499193DC57B3D038D0F8"/>
    <w:rsid w:val="00317466"/>
  </w:style>
  <w:style w:type="paragraph" w:customStyle="1" w:styleId="A12939AA021449999B42ACF44E661F5B">
    <w:name w:val="A12939AA021449999B42ACF44E661F5B"/>
    <w:rsid w:val="00317466"/>
  </w:style>
  <w:style w:type="paragraph" w:customStyle="1" w:styleId="48A16163B891422AA395FC76C41BC7FD">
    <w:name w:val="48A16163B891422AA395FC76C41BC7FD"/>
    <w:rsid w:val="00317466"/>
  </w:style>
  <w:style w:type="paragraph" w:customStyle="1" w:styleId="4344298A4F59430F9145769B9007D067">
    <w:name w:val="4344298A4F59430F9145769B9007D067"/>
    <w:rsid w:val="00317466"/>
  </w:style>
  <w:style w:type="paragraph" w:customStyle="1" w:styleId="853FA0C3C6F84EC088F97F57F9513A23">
    <w:name w:val="853FA0C3C6F84EC088F97F57F9513A23"/>
    <w:rsid w:val="00317466"/>
  </w:style>
  <w:style w:type="paragraph" w:customStyle="1" w:styleId="8F244CB70B6641EBB5B4B3BE937CB188">
    <w:name w:val="8F244CB70B6641EBB5B4B3BE937CB188"/>
    <w:rsid w:val="00317466"/>
  </w:style>
  <w:style w:type="paragraph" w:customStyle="1" w:styleId="BE3B80FAEE61448D8931A3C87781DAAF">
    <w:name w:val="BE3B80FAEE61448D8931A3C87781DAAF"/>
    <w:rsid w:val="00317466"/>
  </w:style>
  <w:style w:type="paragraph" w:customStyle="1" w:styleId="B6DE1C5301314BFA8D02323EC857942D">
    <w:name w:val="B6DE1C5301314BFA8D02323EC857942D"/>
    <w:rsid w:val="00317466"/>
  </w:style>
  <w:style w:type="paragraph" w:customStyle="1" w:styleId="42AC70EB3F3842F7A0B00605559612AF">
    <w:name w:val="42AC70EB3F3842F7A0B00605559612AF"/>
    <w:rsid w:val="00317466"/>
  </w:style>
  <w:style w:type="paragraph" w:customStyle="1" w:styleId="EB8B1B81AE6145BFB608D319B3B2D979">
    <w:name w:val="EB8B1B81AE6145BFB608D319B3B2D979"/>
    <w:rsid w:val="00317466"/>
  </w:style>
  <w:style w:type="paragraph" w:customStyle="1" w:styleId="B115F7F4E49C4955B62F082CF8EC76B9">
    <w:name w:val="B115F7F4E49C4955B62F082CF8EC76B9"/>
    <w:rsid w:val="00317466"/>
  </w:style>
  <w:style w:type="paragraph" w:customStyle="1" w:styleId="E0D2266EACF34ECCB832FB2858E57020">
    <w:name w:val="E0D2266EACF34ECCB832FB2858E57020"/>
    <w:rsid w:val="00317466"/>
  </w:style>
  <w:style w:type="paragraph" w:customStyle="1" w:styleId="E405B0F1DA624EA2A4045548A6479CBB">
    <w:name w:val="E405B0F1DA624EA2A4045548A6479CBB"/>
    <w:rsid w:val="00317466"/>
  </w:style>
  <w:style w:type="paragraph" w:customStyle="1" w:styleId="A775B9B62E194F3C97340609FB8482C4">
    <w:name w:val="A775B9B62E194F3C97340609FB8482C4"/>
    <w:rsid w:val="00317466"/>
  </w:style>
  <w:style w:type="paragraph" w:customStyle="1" w:styleId="70A22D0319474C19BE8CE0C890608272">
    <w:name w:val="70A22D0319474C19BE8CE0C890608272"/>
    <w:rsid w:val="009019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62</TotalTime>
  <Pages>18</Pages>
  <Words>3430</Words>
  <Characters>19555</Characters>
  <Application>Microsoft Office Word</Application>
  <DocSecurity>0</DocSecurity>
  <Lines>162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3</cp:revision>
  <cp:lastPrinted>2022-07-30T12:42:00Z</cp:lastPrinted>
  <dcterms:created xsi:type="dcterms:W3CDTF">2022-07-30T12:40:00Z</dcterms:created>
  <dcterms:modified xsi:type="dcterms:W3CDTF">2022-07-30T13:42:00Z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