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A65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156C1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4885C538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83728B">
                  <w:rPr>
                    <w:rStyle w:val="SubttuloChar"/>
                    <w:b w:val="0"/>
                    <w:noProof/>
                    <w:lang w:val="pt-BR" w:bidi="pt-BR"/>
                  </w:rPr>
                  <w:t>17 de agosto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466701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7E82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D78EEBD76893493C89A36BFCAD22A3C2"/>
              </w:placeholder>
              <w:showingPlcHdr/>
              <w15:appearance w15:val="hidden"/>
            </w:sdtPr>
            <w:sdtContent>
              <w:p w14:paraId="4E4584E2" w14:textId="77777777" w:rsidR="00D077E9" w:rsidRPr="004F0028" w:rsidRDefault="006E5716" w:rsidP="00DF027C">
                <w:pPr>
                  <w:pStyle w:val="Ttulo2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Texto do Subtítulo Aqui</w:t>
                </w:r>
              </w:p>
            </w:sdtContent>
          </w:sdt>
          <w:p w14:paraId="5C07AFC3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2056388886"/>
              <w:placeholder>
                <w:docPart w:val="5C526DE71FE247A9B4402C8230BE5357"/>
              </w:placeholder>
              <w:temporary/>
              <w:showingPlcHdr/>
              <w15:appearance w15:val="hidden"/>
            </w:sdtPr>
            <w:sdtContent>
              <w:p w14:paraId="2DEEA7A1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37A19285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1742009241"/>
              <w:placeholder>
                <w:docPart w:val="23836769E1D248CDB920F01170AD11CA"/>
              </w:placeholder>
              <w:temporary/>
              <w:showingPlcHdr/>
              <w15:appearance w15:val="hidden"/>
            </w:sdtPr>
            <w:sdtContent>
              <w:p w14:paraId="4C7ED9A6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77777777" w:rsidR="00DF027C" w:rsidRPr="004F0028" w:rsidRDefault="00DF027C" w:rsidP="00DF027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94B567B" wp14:editId="6A418CAA">
                      <wp:extent cx="5422005" cy="1019175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DEC74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“Encontre ferramentas ainda mais fáceis de usar na guia Inserir, tais como para adicionar um hiperlink ou inserir um comentário”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4B567B" id="Caixa de Texto 7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2AADEC74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“Encontre ferramentas ainda mais fáceis de usar na guia Inserir, tais como para adicionar um hiperlink ou inserir um comentário”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4A401A41" w14:textId="77777777" w:rsidR="00DF027C" w:rsidRPr="004F0028" w:rsidRDefault="00DF027C" w:rsidP="00DF027C">
            <w:pPr>
              <w:pStyle w:val="Textodenfase"/>
              <w:rPr>
                <w:i/>
                <w:sz w:val="36"/>
                <w:lang w:val="pt-BR"/>
              </w:rPr>
            </w:pPr>
          </w:p>
          <w:sdt>
            <w:sdtPr>
              <w:rPr>
                <w:lang w:val="pt-BR"/>
              </w:rPr>
              <w:id w:val="-415933964"/>
              <w:placeholder>
                <w:docPart w:val="F6D1B349A23F4D64833C0353B647F0AF"/>
              </w:placeholder>
              <w:temporary/>
              <w:showingPlcHdr/>
              <w15:appearance w15:val="hidden"/>
            </w:sdtPr>
            <w:sdtContent>
              <w:p w14:paraId="183C06AF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51D91D99" w14:textId="77777777"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sdt>
            <w:sdtPr>
              <w:rPr>
                <w:lang w:val="pt-BR"/>
              </w:rPr>
              <w:id w:val="1005247712"/>
              <w:placeholder>
                <w:docPart w:val="3429105FE9F54005B716905C6280F93E"/>
              </w:placeholder>
              <w:temporary/>
              <w:showingPlcHdr/>
              <w15:appearance w15:val="hidden"/>
            </w:sdtPr>
            <w:sdtContent>
              <w:p w14:paraId="11514F00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  <w:p w14:paraId="7750735C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  <w:p w14:paraId="646691BF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530"/>
      </w:tblGrid>
      <w:tr w:rsidR="004675AD" w:rsidRPr="008A71B8" w14:paraId="774A6391" w14:textId="77777777" w:rsidTr="00FF593B">
        <w:trPr>
          <w:trHeight w:val="3546"/>
        </w:trPr>
        <w:tc>
          <w:tcPr>
            <w:tcW w:w="10034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</w:t>
            </w:r>
            <w:proofErr w:type="spellStart"/>
            <w:r w:rsidR="00D8433F">
              <w:t>delivery</w:t>
            </w:r>
            <w:proofErr w:type="spellEnd"/>
            <w:r w:rsidR="00D8433F">
              <w:t xml:space="preserve">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43277E29" w:rsidR="00B61D94" w:rsidRDefault="00B61D94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lastRenderedPageBreak/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51750A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51750A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51750A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51750A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203CA1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203CA1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203CA1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203CA1">
              <w:rPr>
                <w:highlight w:val="lightGray"/>
              </w:rPr>
              <w:t>taxações</w:t>
            </w:r>
            <w:r w:rsidR="00A87EF3">
              <w:t xml:space="preserve"> do governo </w:t>
            </w:r>
            <w:proofErr w:type="spellStart"/>
            <w:r w:rsidR="00A87EF3">
              <w:t>Trump</w:t>
            </w:r>
            <w:proofErr w:type="spellEnd"/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203CA1">
              <w:rPr>
                <w:highlight w:val="lightGray"/>
              </w:rPr>
              <w:t>fim</w:t>
            </w:r>
            <w:r w:rsidR="00A87EF3" w:rsidRPr="00203CA1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203CA1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D54F12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D54F12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00BCD301" w:rsidR="00B61D94" w:rsidRDefault="00B61D94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lastRenderedPageBreak/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C760C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C760C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</w:t>
            </w:r>
            <w:proofErr w:type="spellStart"/>
            <w:r w:rsidR="00C760C6">
              <w:t>Studio</w:t>
            </w:r>
            <w:proofErr w:type="spellEnd"/>
            <w:r w:rsidR="00C760C6">
              <w:t xml:space="preserve">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</w:t>
            </w:r>
            <w:proofErr w:type="spellStart"/>
            <w:r w:rsidR="00C760C6">
              <w:t>csv</w:t>
            </w:r>
            <w:proofErr w:type="spellEnd"/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proofErr w:type="spellStart"/>
            <w:r w:rsidR="009057B4" w:rsidRPr="00BE46D0">
              <w:rPr>
                <w:highlight w:val="lightGray"/>
              </w:rPr>
              <w:t>Python</w:t>
            </w:r>
            <w:proofErr w:type="spellEnd"/>
            <w:r w:rsidR="009057B4">
              <w:t xml:space="preserve"> (</w:t>
            </w:r>
            <w:r w:rsidR="009057B4" w:rsidRPr="00923347">
              <w:rPr>
                <w:highlight w:val="lightGray"/>
              </w:rPr>
              <w:t xml:space="preserve">Pandas, </w:t>
            </w:r>
            <w:proofErr w:type="spellStart"/>
            <w:r w:rsidR="009057B4" w:rsidRPr="00923347">
              <w:rPr>
                <w:highlight w:val="lightGray"/>
              </w:rPr>
              <w:t>Matplotlib.pyplot</w:t>
            </w:r>
            <w:proofErr w:type="spellEnd"/>
            <w:r w:rsidR="009057B4" w:rsidRPr="00923347">
              <w:rPr>
                <w:highlight w:val="lightGray"/>
              </w:rPr>
              <w:t xml:space="preserve"> e </w:t>
            </w:r>
            <w:proofErr w:type="spellStart"/>
            <w:r w:rsidR="009057B4">
              <w:rPr>
                <w:highlight w:val="lightGray"/>
              </w:rPr>
              <w:t>P</w:t>
            </w:r>
            <w:r w:rsidR="009057B4" w:rsidRPr="00923347">
              <w:rPr>
                <w:highlight w:val="lightGray"/>
              </w:rPr>
              <w:t>andas_datareader</w:t>
            </w:r>
            <w:proofErr w:type="spellEnd"/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 xml:space="preserve">Yahoo </w:t>
              </w:r>
              <w:proofErr w:type="spellStart"/>
              <w:r w:rsidR="00057E79" w:rsidRPr="008F6495">
                <w:rPr>
                  <w:rStyle w:val="Hyperlink"/>
                </w:rPr>
                <w:t>Finance</w:t>
              </w:r>
              <w:proofErr w:type="spellEnd"/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4339B9D4" w14:textId="3B0F315F" w:rsidR="00057E79" w:rsidRPr="00AC1F24" w:rsidRDefault="00057E79" w:rsidP="00B61D94">
            <w:pPr>
              <w:jc w:val="right"/>
              <w:rPr>
                <w:color w:val="FF0000"/>
                <w:sz w:val="20"/>
                <w:szCs w:val="20"/>
                <w:lang w:val="pt-BR"/>
              </w:rPr>
            </w:pPr>
            <w:r w:rsidRPr="00AC1F24">
              <w:rPr>
                <w:rStyle w:val="CaracteresdoContedo"/>
                <w:b w:val="0"/>
                <w:bCs/>
                <w:sz w:val="20"/>
                <w:szCs w:val="20"/>
              </w:rPr>
              <w:t xml:space="preserve"> Explicando o funcionamento do</w:t>
            </w:r>
            <w:r w:rsidRPr="00AC1F24">
              <w:rPr>
                <w:sz w:val="20"/>
                <w:szCs w:val="20"/>
                <w:lang w:val="pt-BR"/>
              </w:rPr>
              <w:t xml:space="preserve"> </w:t>
            </w:r>
            <w:r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5DA68F4" w14:textId="189ACDDD" w:rsidR="009057B4" w:rsidRDefault="009C37A1" w:rsidP="00057E79">
            <w:r>
              <w:rPr>
                <w:noProof/>
              </w:rPr>
              <w:lastRenderedPageBreak/>
              <w:drawing>
                <wp:inline distT="0" distB="0" distL="0" distR="0" wp14:anchorId="533A1CEF" wp14:editId="05DB715D">
                  <wp:extent cx="6343650" cy="87630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87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869007" w14:textId="77777777" w:rsidR="00C760C6" w:rsidRDefault="00C760C6" w:rsidP="00F55755"/>
          <w:p w14:paraId="22543324" w14:textId="1F234CCE" w:rsidR="00C760C6" w:rsidRDefault="008F6495" w:rsidP="00F55755"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proofErr w:type="spellStart"/>
            <w:r w:rsidRPr="008F6495">
              <w:rPr>
                <w:highlight w:val="lightGray"/>
              </w:rPr>
              <w:t>Python</w:t>
            </w:r>
            <w:proofErr w:type="spellEnd"/>
            <w:r w:rsidRPr="008F6495">
              <w:rPr>
                <w:highlight w:val="lightGray"/>
              </w:rPr>
              <w:t>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 xml:space="preserve">analisadas, embora os picos sejam comuns, </w:t>
            </w:r>
            <w:proofErr w:type="gramStart"/>
            <w:r w:rsidR="00E6202A" w:rsidRPr="00E6202A">
              <w:rPr>
                <w:highlight w:val="yellow"/>
              </w:rPr>
              <w:t>Vale</w:t>
            </w:r>
            <w:proofErr w:type="gramEnd"/>
            <w:r w:rsidR="00E6202A" w:rsidRPr="00E6202A">
              <w:rPr>
                <w:highlight w:val="yellow"/>
              </w:rPr>
              <w:t xml:space="preserve">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proofErr w:type="spellStart"/>
            <w:r w:rsidR="00554559" w:rsidRPr="00554559">
              <w:rPr>
                <w:highlight w:val="yellow"/>
              </w:rPr>
              <w:t>AcelorMital</w:t>
            </w:r>
            <w:proofErr w:type="spellEnd"/>
            <w:r w:rsidR="00554559" w:rsidRPr="00554559">
              <w:rPr>
                <w:highlight w:val="yellow"/>
              </w:rPr>
              <w:t xml:space="preserve">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lastRenderedPageBreak/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61A59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61A59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6D885733" w14:textId="74F6C600" w:rsidR="00590F41" w:rsidRDefault="00590F41" w:rsidP="00590F41">
            <w:r w:rsidRPr="00590F41">
              <w:rPr>
                <w:highlight w:val="yellow"/>
              </w:rPr>
              <w:t xml:space="preserve"> </w:t>
            </w:r>
          </w:p>
          <w:p w14:paraId="4251BAF9" w14:textId="3993F4DC" w:rsidR="00292327" w:rsidRDefault="00590F41" w:rsidP="00590F41">
            <w:r w:rsidRPr="006473E1">
              <w:rPr>
                <w:color w:val="FF0000"/>
              </w:rPr>
              <w:t>Justificativa</w:t>
            </w:r>
            <w:r w:rsidR="006473E1">
              <w:rPr>
                <w:color w:val="FF0000"/>
              </w:rPr>
              <w:t xml:space="preserve"> H0</w:t>
            </w:r>
            <w:r w:rsidRPr="006473E1">
              <w:rPr>
                <w:color w:val="FF0000"/>
              </w:rPr>
              <w:t>:</w:t>
            </w:r>
            <w:r w:rsidRPr="006473E1">
              <w:rPr>
                <w:color w:val="FF0000"/>
              </w:rPr>
              <w:t xml:space="preserve"> </w:t>
            </w:r>
            <w:r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>
              <w:t xml:space="preserve"> são</w:t>
            </w:r>
            <w:r w:rsidR="00292327">
              <w:t xml:space="preserve">: </w:t>
            </w:r>
            <w:r w:rsidR="00292327" w:rsidRPr="00590F41">
              <w:t xml:space="preserve">Gerdau, Vale, Usiminas, CSN e </w:t>
            </w:r>
            <w:proofErr w:type="spellStart"/>
            <w:r w:rsidR="00292327" w:rsidRPr="00590F41">
              <w:t>ArcelorMittal</w:t>
            </w:r>
            <w:proofErr w:type="spellEnd"/>
            <w:r w:rsidR="00292327" w:rsidRPr="00590F41">
              <w:t xml:space="preserve">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 xml:space="preserve">, para amparar este </w:t>
            </w:r>
            <w:proofErr w:type="gramStart"/>
            <w:r w:rsidR="006473E1">
              <w:t>argumento.</w:t>
            </w:r>
            <w:r w:rsidR="00150579">
              <w:t>.</w:t>
            </w:r>
            <w:proofErr w:type="gramEnd"/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C240BC3">
                  <wp:extent cx="5619750" cy="2466975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9202" cy="2475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proofErr w:type="spellStart"/>
            <w:r w:rsidR="00310D50">
              <w:t>Black</w:t>
            </w:r>
            <w:proofErr w:type="spellEnd"/>
            <w:r w:rsidR="00310D50">
              <w:t xml:space="preserve">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</w:t>
            </w:r>
            <w:proofErr w:type="spellStart"/>
            <w:r w:rsidR="0083728B">
              <w:t>tri</w:t>
            </w:r>
            <w:proofErr w:type="spellEnd"/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</w:t>
            </w:r>
            <w:proofErr w:type="spellStart"/>
            <w:r w:rsidR="00A31B7B">
              <w:t>tri</w:t>
            </w:r>
            <w:proofErr w:type="spellEnd"/>
            <w:r w:rsidR="00A31B7B">
              <w:t xml:space="preserve">. A presença da </w:t>
            </w:r>
            <w:proofErr w:type="spellStart"/>
            <w:r w:rsidR="00A31B7B">
              <w:t>Black</w:t>
            </w:r>
            <w:proofErr w:type="spellEnd"/>
            <w:r w:rsidR="00A31B7B">
              <w:t xml:space="preserve"> Rock </w:t>
            </w:r>
            <w:proofErr w:type="spellStart"/>
            <w:r w:rsidR="00A31B7B">
              <w:t>Inc</w:t>
            </w:r>
            <w:proofErr w:type="spellEnd"/>
            <w:r w:rsidR="00A31B7B">
              <w:t xml:space="preserve">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50E766E" wp14:editId="60BAC717">
                  <wp:extent cx="6686550" cy="343852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7975" cy="34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Quadro com empresas ligadas à </w:t>
            </w:r>
            <w:proofErr w:type="spellStart"/>
            <w:r w:rsidR="009C4A69" w:rsidRPr="009C4A69">
              <w:rPr>
                <w:b w:val="0"/>
                <w:bCs/>
                <w:sz w:val="18"/>
                <w:szCs w:val="14"/>
              </w:rPr>
              <w:t>Black</w:t>
            </w:r>
            <w:proofErr w:type="spellEnd"/>
            <w:r w:rsidR="009C4A69" w:rsidRPr="009C4A69">
              <w:rPr>
                <w:b w:val="0"/>
                <w:bCs/>
                <w:sz w:val="18"/>
                <w:szCs w:val="14"/>
              </w:rPr>
              <w:t xml:space="preserve">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proofErr w:type="spellStart"/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proofErr w:type="spellEnd"/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BFD6782" w14:textId="51B01BE5" w:rsidR="00525C91" w:rsidRDefault="00BB07D9" w:rsidP="00525C91">
            <w:r>
              <w:t xml:space="preserve">De propriedade de Benjamin </w:t>
            </w:r>
            <w:proofErr w:type="spellStart"/>
            <w:r>
              <w:t>Steinbruch</w:t>
            </w:r>
            <w:proofErr w:type="spellEnd"/>
            <w:r>
              <w:t xml:space="preserve">, banqueiro carioca, formado pela fundação Getúlio Vargas, fundador do grupo Vicunha, maior grupo têxtil da América Latina, </w:t>
            </w:r>
            <w:proofErr w:type="spellStart"/>
            <w:r>
              <w:t>ex</w:t>
            </w:r>
            <w:proofErr w:type="spellEnd"/>
            <w:r>
              <w:t xml:space="preserve">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6C2AF861" w14:textId="78749E76" w:rsidR="00526457" w:rsidRDefault="00526457" w:rsidP="00525C91"/>
          <w:p w14:paraId="2CEFFE4B" w14:textId="0DFB4C9B" w:rsidR="004A0BD4" w:rsidRDefault="004A0BD4" w:rsidP="00525C91"/>
          <w:p w14:paraId="7CB6831D" w14:textId="00D0E135" w:rsidR="004A0BD4" w:rsidRDefault="004A0BD4" w:rsidP="00525C91"/>
          <w:p w14:paraId="685C507E" w14:textId="77777777" w:rsidR="004A0BD4" w:rsidRDefault="004A0BD4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proofErr w:type="spellStart"/>
            <w:r w:rsidRPr="00526457">
              <w:rPr>
                <w:color w:val="FFC000"/>
              </w:rPr>
              <w:lastRenderedPageBreak/>
              <w:t>ArcelorMittal</w:t>
            </w:r>
            <w:proofErr w:type="spellEnd"/>
            <w:r w:rsidRPr="00526457">
              <w:rPr>
                <w:color w:val="FFC000"/>
              </w:rPr>
              <w:t xml:space="preserve"> Brasil</w:t>
            </w:r>
          </w:p>
          <w:p w14:paraId="6BE4DBAD" w14:textId="78C6404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</w:t>
            </w:r>
            <w:proofErr w:type="spellStart"/>
            <w:r w:rsidR="004149CB">
              <w:t>ArcelorMittal</w:t>
            </w:r>
            <w:proofErr w:type="spellEnd"/>
            <w:r w:rsidR="004149CB">
              <w:t xml:space="preserve"> tem sede em Luxemburgo e é de propriedade do Indiano Lakshmi </w:t>
            </w:r>
            <w:proofErr w:type="spellStart"/>
            <w:r w:rsidR="004149CB">
              <w:t>Mittal</w:t>
            </w:r>
            <w:proofErr w:type="spellEnd"/>
            <w:r w:rsidR="004149CB">
              <w:t xml:space="preserve">, logo será retirada de nossa </w:t>
            </w:r>
            <w:proofErr w:type="gramStart"/>
            <w:r w:rsidR="004149CB">
              <w:t>lista.</w:t>
            </w:r>
            <w:r w:rsidR="00590F41" w:rsidRPr="00590F41">
              <w:t>.</w:t>
            </w:r>
            <w:proofErr w:type="gramEnd"/>
            <w:r w:rsidR="00590F41">
              <w:t xml:space="preserve"> </w:t>
            </w:r>
          </w:p>
          <w:p w14:paraId="3E7941BE" w14:textId="77777777" w:rsidR="00590F41" w:rsidRDefault="00590F41" w:rsidP="00590F41"/>
          <w:p w14:paraId="49EC23A6" w14:textId="77777777" w:rsidR="009B11CF" w:rsidRDefault="009B11CF" w:rsidP="009C2D73"/>
          <w:p w14:paraId="3BDD42E1" w14:textId="5EC3304E" w:rsidR="009C2D73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>da Gerdau e Usiminas</w:t>
            </w:r>
            <w:r w:rsidRPr="009B11CF">
              <w:rPr>
                <w:highlight w:val="yellow"/>
              </w:rPr>
              <w:t xml:space="preserve">, no curto e médio prazo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7A4D802D" w14:textId="77777777" w:rsidR="00590F41" w:rsidRDefault="00590F41" w:rsidP="009C2D73"/>
          <w:p w14:paraId="0A2FEB5D" w14:textId="50A5E4A5" w:rsidR="00977D49" w:rsidRDefault="009C2D73" w:rsidP="009C2D73">
            <w:r w:rsidRPr="009B11CF">
              <w:rPr>
                <w:color w:val="FF0000"/>
              </w:rPr>
              <w:t xml:space="preserve">Validação:  </w:t>
            </w:r>
            <w:r>
              <w:t xml:space="preserve">Quanto ao </w:t>
            </w:r>
            <w:r w:rsidR="00977D49">
              <w:t>“</w:t>
            </w:r>
            <w:r>
              <w:t xml:space="preserve">financeiramente </w:t>
            </w:r>
            <w:r w:rsidR="009B11CF">
              <w:t>rentável</w:t>
            </w:r>
            <w:r>
              <w:t xml:space="preserve">, tomemos como base o </w:t>
            </w:r>
            <w:r w:rsidR="0059452E">
              <w:t xml:space="preserve">investimento no tesouro direto </w:t>
            </w:r>
            <w:proofErr w:type="spellStart"/>
            <w:r w:rsidR="0059452E">
              <w:t>Selic</w:t>
            </w:r>
            <w:proofErr w:type="spellEnd"/>
            <w:r w:rsidR="0059452E">
              <w:t>, que é considerado por muitos especialistas o investimento mais seguro que existe, visto que quem te pagará os rendimentos é o governo brasileiro, e o pagamento será feito em reais brasileiros, dinheiro que o próprio governo imprime, o que torna muito difícil, que o governo não pague os rendimentos</w:t>
            </w:r>
            <w:r w:rsidR="00977D49">
              <w:t>.</w:t>
            </w:r>
          </w:p>
          <w:p w14:paraId="726CCEFD" w14:textId="75923EE7" w:rsidR="00151E5D" w:rsidRDefault="00977D49" w:rsidP="00EC4211">
            <w:r>
              <w:t xml:space="preserve">   </w:t>
            </w:r>
            <w:r w:rsidR="00EC4211">
              <w:t>Considerando o período analisado</w:t>
            </w:r>
            <w:r w:rsidR="00151E5D">
              <w:t>:</w:t>
            </w:r>
            <w:r w:rsidR="00EC4211">
              <w:t xml:space="preserve"> 2016 a 2022,</w:t>
            </w:r>
            <w:r w:rsidR="00151E5D">
              <w:t xml:space="preserve"> vamos utilizar o </w:t>
            </w:r>
            <w:proofErr w:type="spellStart"/>
            <w:r w:rsidR="00151E5D">
              <w:t>Python</w:t>
            </w:r>
            <w:proofErr w:type="spellEnd"/>
            <w:r w:rsidR="00151E5D">
              <w:t xml:space="preserve"> para raspar os dados referente a taxa </w:t>
            </w:r>
            <w:proofErr w:type="spellStart"/>
            <w:r w:rsidR="00151E5D">
              <w:t>Selic</w:t>
            </w:r>
            <w:proofErr w:type="spellEnd"/>
            <w:r w:rsidR="00151E5D">
              <w:t xml:space="preserve"> mês a mês neste período.</w:t>
            </w:r>
          </w:p>
          <w:p w14:paraId="689C2C9C" w14:textId="77777777" w:rsidR="00151E5D" w:rsidRDefault="00151E5D" w:rsidP="00EC4211"/>
          <w:p w14:paraId="1B986A69" w14:textId="77777777" w:rsidR="00151E5D" w:rsidRDefault="00151E5D" w:rsidP="00EC4211"/>
          <w:p w14:paraId="2A024816" w14:textId="4A683A7B" w:rsidR="00EC4211" w:rsidRDefault="00EC4211" w:rsidP="00EC4211">
            <w:r>
              <w:t xml:space="preserve"> temos os seguintes dados, referentes a taxa SELIC, e ao valor das ações das grandes empresas brasileiras do setor, apontadas na fase anterior de estudo de mercado. Este valor refere-se ao fechamento ajustado do primeiro dia útil de cada</w:t>
            </w:r>
            <w:r w:rsidR="002C34FF">
              <w:t xml:space="preserve"> ano</w:t>
            </w:r>
            <w:r>
              <w:t>:</w:t>
            </w:r>
          </w:p>
          <w:p w14:paraId="56C6F718" w14:textId="77777777" w:rsidR="00EC4211" w:rsidRDefault="00EC4211" w:rsidP="007E189B">
            <w:pPr>
              <w:pStyle w:val="Textodenfase"/>
            </w:pPr>
          </w:p>
          <w:p w14:paraId="1A49B3D5" w14:textId="380D1D0A" w:rsidR="00EC4211" w:rsidRDefault="00EC4211" w:rsidP="002C34FF">
            <w:pPr>
              <w:pStyle w:val="Textodenfase"/>
              <w:jc w:val="center"/>
            </w:pPr>
            <w:r w:rsidRPr="00EC4211">
              <w:rPr>
                <w:noProof/>
              </w:rPr>
              <w:drawing>
                <wp:inline distT="0" distB="0" distL="0" distR="0" wp14:anchorId="6A1FD608" wp14:editId="6262E318">
                  <wp:extent cx="4858428" cy="1743318"/>
                  <wp:effectExtent l="0" t="0" r="0" b="952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DD05B" w14:textId="1FAF7C83" w:rsidR="00C760C6" w:rsidRDefault="00F30849" w:rsidP="00F3084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</w:t>
            </w:r>
            <w:r w:rsidR="002C34FF">
              <w:rPr>
                <w:sz w:val="20"/>
                <w:szCs w:val="20"/>
              </w:rPr>
              <w:t>Valor das ações siderúrgicas nacionais 2016~2022.</w:t>
            </w:r>
          </w:p>
          <w:p w14:paraId="46759B76" w14:textId="74E98C3A" w:rsidR="002C34FF" w:rsidRDefault="002C34FF" w:rsidP="002C34FF">
            <w:pPr>
              <w:pStyle w:val="Contedo"/>
            </w:pPr>
            <w:r>
              <w:t xml:space="preserve">    Com base nisto conseguimos calcular as percentagens de crescimento de cada empresa, bem como o total e a média, para compararmos com o rendimento </w:t>
            </w:r>
            <w:proofErr w:type="spellStart"/>
            <w:r>
              <w:t>Selic</w:t>
            </w:r>
            <w:proofErr w:type="spellEnd"/>
            <w:r w:rsidR="00746908">
              <w:t xml:space="preserve"> no período</w:t>
            </w:r>
            <w:r>
              <w:t>.</w:t>
            </w:r>
          </w:p>
          <w:p w14:paraId="3EB5711A" w14:textId="28DE1E66" w:rsidR="00746908" w:rsidRDefault="009656A8" w:rsidP="002C34FF">
            <w:pPr>
              <w:pStyle w:val="Contedo"/>
            </w:pPr>
            <w:r w:rsidRPr="009656A8">
              <w:rPr>
                <w:noProof/>
              </w:rPr>
              <w:lastRenderedPageBreak/>
              <w:drawing>
                <wp:inline distT="0" distB="0" distL="0" distR="0" wp14:anchorId="6C410538" wp14:editId="15723134">
                  <wp:extent cx="6371590" cy="171767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4D72F" w14:textId="1B8BDACC" w:rsidR="002C34FF" w:rsidRDefault="002C34FF" w:rsidP="002C34FF">
            <w:pPr>
              <w:pStyle w:val="Contedo"/>
            </w:pPr>
          </w:p>
          <w:p w14:paraId="52A36C36" w14:textId="31C2BCF1" w:rsidR="00C760C6" w:rsidRDefault="00F30849" w:rsidP="00F55755">
            <w:r>
              <w:rPr>
                <w:highlight w:val="yellow"/>
              </w:rPr>
              <w:t>Insight 4: p</w:t>
            </w:r>
            <w:r w:rsidR="009656A8" w:rsidRPr="00F30849">
              <w:rPr>
                <w:highlight w:val="yellow"/>
              </w:rPr>
              <w:t>odemos verificar que no montante, a média do rendimento das empresas, foi</w:t>
            </w:r>
            <w:r w:rsidRPr="00F30849">
              <w:rPr>
                <w:highlight w:val="yellow"/>
              </w:rPr>
              <w:t xml:space="preserve"> 43,15%</w:t>
            </w:r>
            <w:r w:rsidR="009656A8" w:rsidRPr="00F30849">
              <w:rPr>
                <w:highlight w:val="yellow"/>
              </w:rPr>
              <w:t xml:space="preserve"> maior que a </w:t>
            </w:r>
            <w:proofErr w:type="spellStart"/>
            <w:r w:rsidR="009656A8" w:rsidRPr="00F30849">
              <w:rPr>
                <w:highlight w:val="yellow"/>
              </w:rPr>
              <w:t>Selic</w:t>
            </w:r>
            <w:proofErr w:type="spellEnd"/>
            <w:r w:rsidRPr="00F30849">
              <w:rPr>
                <w:highlight w:val="yellow"/>
              </w:rPr>
              <w:t>.</w:t>
            </w:r>
          </w:p>
          <w:p w14:paraId="29554125" w14:textId="16D72486" w:rsidR="00C760C6" w:rsidRDefault="00C760C6" w:rsidP="00F55755"/>
          <w:p w14:paraId="56A0DA48" w14:textId="5E987725" w:rsidR="00F30849" w:rsidRDefault="00F30849" w:rsidP="00F55755">
            <w:r>
              <w:t>De 2020 para 2021</w:t>
            </w:r>
          </w:p>
          <w:p w14:paraId="0D55B0FD" w14:textId="77777777" w:rsidR="00C760C6" w:rsidRDefault="00C760C6" w:rsidP="00F55755"/>
          <w:p w14:paraId="0E28BC6E" w14:textId="47225BE1" w:rsidR="00C760C6" w:rsidRDefault="000C0272" w:rsidP="00F55755">
            <w:r>
              <w:t>Da para tentar mapear os períodos sazonais</w:t>
            </w:r>
          </w:p>
          <w:p w14:paraId="0C2BB483" w14:textId="3B22C4C8" w:rsidR="000C0272" w:rsidRDefault="000C0272" w:rsidP="00F55755">
            <w:r>
              <w:t xml:space="preserve">Pra isso </w:t>
            </w:r>
            <w:proofErr w:type="gramStart"/>
            <w:r>
              <w:t>calculo</w:t>
            </w:r>
            <w:proofErr w:type="gramEnd"/>
            <w:r>
              <w:t xml:space="preserve"> a média daas </w:t>
            </w:r>
            <w:proofErr w:type="spellStart"/>
            <w:r>
              <w:t>acoes</w:t>
            </w:r>
            <w:proofErr w:type="spellEnd"/>
            <w:r>
              <w:t xml:space="preserve"> em todas as empresas e coloco no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bi</w:t>
            </w:r>
            <w:proofErr w:type="spellEnd"/>
          </w:p>
          <w:p w14:paraId="3FE3EFA4" w14:textId="07DEA076" w:rsidR="000C0272" w:rsidRDefault="000C0272" w:rsidP="00F55755">
            <w:r>
              <w:t>Um ano em cima do outro ano</w:t>
            </w:r>
          </w:p>
          <w:p w14:paraId="02BE7F5A" w14:textId="013330F1" w:rsidR="000C0272" w:rsidRDefault="000C0272" w:rsidP="00F55755">
            <w:r>
              <w:t xml:space="preserve">Todo ano, mas com a </w:t>
            </w:r>
            <w:proofErr w:type="spellStart"/>
            <w:r>
              <w:t>édia</w:t>
            </w:r>
            <w:proofErr w:type="spellEnd"/>
          </w:p>
          <w:p w14:paraId="336E664E" w14:textId="081ED622" w:rsidR="004727C6" w:rsidRDefault="004727C6" w:rsidP="00973114"/>
          <w:p w14:paraId="11F7A4BC" w14:textId="77777777" w:rsidR="004727C6" w:rsidRDefault="004727C6" w:rsidP="00973114"/>
          <w:p w14:paraId="54AFCF77" w14:textId="77777777" w:rsidR="004727C6" w:rsidRDefault="004727C6" w:rsidP="00973114"/>
          <w:p w14:paraId="3E1CDD6F" w14:textId="77777777" w:rsidR="004727C6" w:rsidRDefault="004727C6" w:rsidP="00973114"/>
          <w:p w14:paraId="4DFD972B" w14:textId="77777777" w:rsidR="004727C6" w:rsidRDefault="004727C6" w:rsidP="00973114"/>
          <w:p w14:paraId="6C57C8D9" w14:textId="77777777" w:rsidR="004727C6" w:rsidRDefault="004727C6" w:rsidP="00973114"/>
          <w:p w14:paraId="4FAAF4E7" w14:textId="77777777" w:rsidR="004727C6" w:rsidRDefault="004727C6" w:rsidP="00973114"/>
          <w:p w14:paraId="552801E4" w14:textId="77777777" w:rsidR="004727C6" w:rsidRDefault="004727C6" w:rsidP="00973114"/>
          <w:p w14:paraId="1B519F47" w14:textId="11191290" w:rsidR="004727C6" w:rsidRDefault="004727C6" w:rsidP="00973114"/>
          <w:p w14:paraId="09E9DC0F" w14:textId="6BABD256" w:rsidR="00F352AE" w:rsidRDefault="00F352AE" w:rsidP="00973114"/>
          <w:p w14:paraId="39B1117F" w14:textId="58F91079" w:rsidR="00F352AE" w:rsidRDefault="00F352AE" w:rsidP="00973114"/>
          <w:p w14:paraId="65F9DBE7" w14:textId="3D7626FA" w:rsidR="00F352AE" w:rsidRDefault="00F352AE" w:rsidP="00973114"/>
          <w:p w14:paraId="78C21A89" w14:textId="4980F22E" w:rsidR="00F352AE" w:rsidRDefault="00F352AE" w:rsidP="00973114"/>
          <w:p w14:paraId="72D7A4A7" w14:textId="55D4819E" w:rsidR="00F352AE" w:rsidRDefault="00F352AE" w:rsidP="00973114"/>
          <w:p w14:paraId="547D7A6A" w14:textId="6CCE238D" w:rsidR="00F352AE" w:rsidRDefault="00F352AE" w:rsidP="00973114"/>
          <w:p w14:paraId="3B36B968" w14:textId="3D7394E3" w:rsidR="00F352AE" w:rsidRDefault="00F352AE" w:rsidP="00973114"/>
          <w:p w14:paraId="16239498" w14:textId="6E0853AC" w:rsidR="00F352AE" w:rsidRDefault="00F352AE" w:rsidP="00973114"/>
          <w:p w14:paraId="507EE020" w14:textId="2E69022B" w:rsidR="00F352AE" w:rsidRDefault="00F352AE" w:rsidP="00973114"/>
          <w:p w14:paraId="0D84FD99" w14:textId="42017F1E" w:rsidR="00F352AE" w:rsidRDefault="00F352AE" w:rsidP="00973114"/>
          <w:p w14:paraId="4E768601" w14:textId="33FFA19E" w:rsidR="00F352AE" w:rsidRDefault="00F352AE" w:rsidP="00973114"/>
          <w:p w14:paraId="70E7E849" w14:textId="0BC73A13" w:rsidR="00F352AE" w:rsidRDefault="00F352AE" w:rsidP="00973114"/>
          <w:p w14:paraId="750BA09F" w14:textId="5A1DFD07" w:rsidR="00F352AE" w:rsidRDefault="00F352AE" w:rsidP="00973114"/>
          <w:p w14:paraId="4B80ECC1" w14:textId="2C078194" w:rsidR="00F352AE" w:rsidRDefault="00F352AE" w:rsidP="00973114"/>
          <w:p w14:paraId="3702DFF6" w14:textId="0456A801" w:rsidR="00F352AE" w:rsidRDefault="00F352AE" w:rsidP="00973114"/>
          <w:p w14:paraId="0B77D45B" w14:textId="0F1A5E0F" w:rsidR="00F352AE" w:rsidRDefault="00F352AE" w:rsidP="00973114"/>
          <w:p w14:paraId="0197255E" w14:textId="1E81384E" w:rsidR="00F352AE" w:rsidRDefault="00F352AE" w:rsidP="00973114"/>
          <w:p w14:paraId="5E59C1CE" w14:textId="346CED64" w:rsidR="00F352AE" w:rsidRDefault="00F352AE" w:rsidP="00973114"/>
          <w:p w14:paraId="51DBE68D" w14:textId="7C288529" w:rsidR="00F352AE" w:rsidRDefault="00F352AE" w:rsidP="00973114"/>
          <w:p w14:paraId="39898336" w14:textId="6B7B7845" w:rsidR="00F352AE" w:rsidRDefault="00F352AE" w:rsidP="00973114"/>
          <w:p w14:paraId="7AC1DE1B" w14:textId="7A72B980" w:rsidR="00F352AE" w:rsidRDefault="00F352AE" w:rsidP="00973114"/>
          <w:p w14:paraId="1E4361E8" w14:textId="1A0FC53E" w:rsidR="00F352AE" w:rsidRDefault="00F352AE" w:rsidP="00973114"/>
          <w:p w14:paraId="6A0EABB2" w14:textId="4FDDB324" w:rsidR="00F352AE" w:rsidRDefault="00F352AE" w:rsidP="00973114"/>
          <w:p w14:paraId="072E4000" w14:textId="145A0443" w:rsidR="00F352AE" w:rsidRDefault="00F352AE" w:rsidP="00973114"/>
          <w:p w14:paraId="5C624406" w14:textId="40D8712C" w:rsidR="00F352AE" w:rsidRDefault="00F352AE" w:rsidP="00973114"/>
          <w:p w14:paraId="4A7A7A67" w14:textId="57B69DF4" w:rsidR="00F352AE" w:rsidRDefault="00F352AE" w:rsidP="00973114"/>
          <w:p w14:paraId="13D67FFF" w14:textId="26F911C3" w:rsidR="00F352AE" w:rsidRDefault="00F352AE" w:rsidP="00973114"/>
          <w:p w14:paraId="3C2B1B30" w14:textId="5CBEE6DD" w:rsidR="00F352AE" w:rsidRDefault="00F352AE" w:rsidP="00973114"/>
          <w:p w14:paraId="22AB91BD" w14:textId="2B02D741" w:rsidR="00F352AE" w:rsidRDefault="00F352AE" w:rsidP="00973114"/>
          <w:p w14:paraId="2708990E" w14:textId="0FE469A8" w:rsidR="00F352AE" w:rsidRDefault="00F352AE" w:rsidP="00973114"/>
          <w:p w14:paraId="48B61504" w14:textId="0C512322" w:rsidR="00F352AE" w:rsidRDefault="00F352AE" w:rsidP="00973114"/>
          <w:p w14:paraId="1FBD7950" w14:textId="42E3C11D" w:rsidR="00F352AE" w:rsidRDefault="00F352AE" w:rsidP="00973114"/>
          <w:p w14:paraId="36744137" w14:textId="24F69FFE" w:rsidR="00F352AE" w:rsidRDefault="00F352AE" w:rsidP="00973114"/>
          <w:p w14:paraId="246491EA" w14:textId="413E9227" w:rsidR="00F352AE" w:rsidRDefault="00F352AE" w:rsidP="00973114"/>
          <w:p w14:paraId="1879BB56" w14:textId="11148B91" w:rsidR="00F352AE" w:rsidRDefault="00F352AE" w:rsidP="00973114"/>
          <w:p w14:paraId="5C3AEB6D" w14:textId="5B66A5D0" w:rsidR="00F352AE" w:rsidRDefault="00F352AE" w:rsidP="00973114"/>
          <w:p w14:paraId="0BF40803" w14:textId="2BE420B3" w:rsidR="00F352AE" w:rsidRDefault="00F352AE" w:rsidP="00973114"/>
          <w:p w14:paraId="69C7430C" w14:textId="77777777" w:rsidR="00F352AE" w:rsidRDefault="00F352AE" w:rsidP="00973114"/>
          <w:p w14:paraId="408A1403" w14:textId="77777777" w:rsidR="004727C6" w:rsidRDefault="004727C6" w:rsidP="00973114"/>
          <w:p w14:paraId="73CAF17D" w14:textId="77777777" w:rsidR="004727C6" w:rsidRDefault="004727C6" w:rsidP="00973114"/>
          <w:p w14:paraId="37E28A18" w14:textId="77777777" w:rsidR="004727C6" w:rsidRDefault="004727C6" w:rsidP="00973114"/>
          <w:p w14:paraId="773B29F4" w14:textId="77777777" w:rsidR="004727C6" w:rsidRDefault="004727C6" w:rsidP="00973114"/>
          <w:p w14:paraId="3AB98075" w14:textId="77777777" w:rsidR="004727C6" w:rsidRDefault="004727C6" w:rsidP="00973114"/>
          <w:p w14:paraId="0795B2FB" w14:textId="77777777" w:rsidR="004727C6" w:rsidRDefault="004727C6" w:rsidP="00973114"/>
          <w:p w14:paraId="3A0F44C7" w14:textId="77777777" w:rsidR="004727C6" w:rsidRDefault="004727C6" w:rsidP="00973114"/>
          <w:p w14:paraId="62B2F368" w14:textId="77777777" w:rsidR="004727C6" w:rsidRDefault="004727C6" w:rsidP="00973114"/>
          <w:p w14:paraId="17F72B20" w14:textId="77777777" w:rsidR="004727C6" w:rsidRPr="00AD6E44" w:rsidRDefault="004727C6" w:rsidP="00973114"/>
          <w:p w14:paraId="3F2E88FF" w14:textId="4629A68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</w:tc>
      </w:tr>
      <w:tr w:rsidR="002C34FF" w:rsidRPr="008A71B8" w14:paraId="54A913AE" w14:textId="77777777" w:rsidTr="00FF593B">
        <w:trPr>
          <w:trHeight w:val="3546"/>
        </w:trPr>
        <w:tc>
          <w:tcPr>
            <w:tcW w:w="10034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3700A" w14:textId="77777777" w:rsidR="007D4771" w:rsidRDefault="007D4771">
      <w:r>
        <w:separator/>
      </w:r>
    </w:p>
    <w:p w14:paraId="3CDE03ED" w14:textId="77777777" w:rsidR="007D4771" w:rsidRDefault="007D4771"/>
  </w:endnote>
  <w:endnote w:type="continuationSeparator" w:id="0">
    <w:p w14:paraId="1B14B5F9" w14:textId="77777777" w:rsidR="007D4771" w:rsidRDefault="007D4771">
      <w:r>
        <w:continuationSeparator/>
      </w:r>
    </w:p>
    <w:p w14:paraId="0495C3F6" w14:textId="77777777" w:rsidR="007D4771" w:rsidRDefault="007D47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DE7E7" w14:textId="77777777" w:rsidR="007D4771" w:rsidRDefault="007D4771">
      <w:r>
        <w:separator/>
      </w:r>
    </w:p>
    <w:p w14:paraId="53463C2B" w14:textId="77777777" w:rsidR="007D4771" w:rsidRDefault="007D4771"/>
  </w:footnote>
  <w:footnote w:type="continuationSeparator" w:id="0">
    <w:p w14:paraId="50186281" w14:textId="77777777" w:rsidR="007D4771" w:rsidRDefault="007D4771">
      <w:r>
        <w:continuationSeparator/>
      </w:r>
    </w:p>
    <w:p w14:paraId="5287D943" w14:textId="77777777" w:rsidR="007D4771" w:rsidRDefault="007D47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57E79"/>
    <w:rsid w:val="00061769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4EBB"/>
    <w:rsid w:val="000C0272"/>
    <w:rsid w:val="000C038B"/>
    <w:rsid w:val="000C53F8"/>
    <w:rsid w:val="000E2F89"/>
    <w:rsid w:val="000E63C9"/>
    <w:rsid w:val="000F40F2"/>
    <w:rsid w:val="000F443F"/>
    <w:rsid w:val="000F56B6"/>
    <w:rsid w:val="001004D0"/>
    <w:rsid w:val="00101C25"/>
    <w:rsid w:val="00115685"/>
    <w:rsid w:val="001169FE"/>
    <w:rsid w:val="00130E9D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676F"/>
    <w:rsid w:val="002B18B3"/>
    <w:rsid w:val="002B3F70"/>
    <w:rsid w:val="002C2A2F"/>
    <w:rsid w:val="002C34FF"/>
    <w:rsid w:val="002D1429"/>
    <w:rsid w:val="002D388D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D3863"/>
    <w:rsid w:val="003D700E"/>
    <w:rsid w:val="003E2451"/>
    <w:rsid w:val="003E3109"/>
    <w:rsid w:val="003E5ADE"/>
    <w:rsid w:val="003F7803"/>
    <w:rsid w:val="00401A0C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75AD"/>
    <w:rsid w:val="004720EB"/>
    <w:rsid w:val="004727C6"/>
    <w:rsid w:val="004868F0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47D2"/>
    <w:rsid w:val="004F7116"/>
    <w:rsid w:val="00503411"/>
    <w:rsid w:val="005037F0"/>
    <w:rsid w:val="00507337"/>
    <w:rsid w:val="00514022"/>
    <w:rsid w:val="00516A86"/>
    <w:rsid w:val="0051750A"/>
    <w:rsid w:val="00521161"/>
    <w:rsid w:val="00525C91"/>
    <w:rsid w:val="00526457"/>
    <w:rsid w:val="005275F6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3E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638B"/>
    <w:rsid w:val="006F6A53"/>
    <w:rsid w:val="006F6CAA"/>
    <w:rsid w:val="0070030F"/>
    <w:rsid w:val="00707F45"/>
    <w:rsid w:val="0072591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5B2A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4771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70A32"/>
    <w:rsid w:val="00B73836"/>
    <w:rsid w:val="00B8065A"/>
    <w:rsid w:val="00B972DA"/>
    <w:rsid w:val="00BA4A3C"/>
    <w:rsid w:val="00BB07D9"/>
    <w:rsid w:val="00BB0EBD"/>
    <w:rsid w:val="00BB25E0"/>
    <w:rsid w:val="00BC560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74A"/>
    <w:rsid w:val="00C760C6"/>
    <w:rsid w:val="00C85CE2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70C7"/>
    <w:rsid w:val="00D7747A"/>
    <w:rsid w:val="00D8433F"/>
    <w:rsid w:val="00D86945"/>
    <w:rsid w:val="00D90290"/>
    <w:rsid w:val="00DA2055"/>
    <w:rsid w:val="00DA287F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51E9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2A"/>
    <w:rsid w:val="00E620B0"/>
    <w:rsid w:val="00E64C48"/>
    <w:rsid w:val="00E65D17"/>
    <w:rsid w:val="00E72F0C"/>
    <w:rsid w:val="00E77F8C"/>
    <w:rsid w:val="00E81B40"/>
    <w:rsid w:val="00E83187"/>
    <w:rsid w:val="00EA0AEA"/>
    <w:rsid w:val="00EA1942"/>
    <w:rsid w:val="00EA2225"/>
    <w:rsid w:val="00EA5E1E"/>
    <w:rsid w:val="00EA79EF"/>
    <w:rsid w:val="00EB37C2"/>
    <w:rsid w:val="00EB65A9"/>
    <w:rsid w:val="00EC4211"/>
    <w:rsid w:val="00EC64C0"/>
    <w:rsid w:val="00EC70DF"/>
    <w:rsid w:val="00ED420D"/>
    <w:rsid w:val="00ED7B25"/>
    <w:rsid w:val="00EE12B2"/>
    <w:rsid w:val="00EE4D98"/>
    <w:rsid w:val="00EF555B"/>
    <w:rsid w:val="00EF58AE"/>
    <w:rsid w:val="00F027BB"/>
    <w:rsid w:val="00F10248"/>
    <w:rsid w:val="00F11DCF"/>
    <w:rsid w:val="00F162EA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B0656"/>
    <w:rsid w:val="00FB0E2A"/>
    <w:rsid w:val="00FB5312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D78EEBD76893493C89A36BFCAD22A3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7A2E323-4E1D-4BEC-97DA-85659FABAA90}"/>
      </w:docPartPr>
      <w:docPartBody>
        <w:p w:rsidR="0090191F" w:rsidRDefault="00E742A1">
          <w:pPr>
            <w:pStyle w:val="D78EEBD76893493C89A36BFCAD22A3C2"/>
          </w:pPr>
          <w:r w:rsidRPr="004F0028">
            <w:rPr>
              <w:lang w:val="pt-BR" w:bidi="pt-BR"/>
            </w:rPr>
            <w:t>Texto do Subtítulo Aqui</w:t>
          </w:r>
        </w:p>
      </w:docPartBody>
    </w:docPart>
    <w:docPart>
      <w:docPartPr>
        <w:name w:val="5C526DE71FE247A9B4402C8230BE53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A3A49B0-BD3B-4317-B03A-DE334D44626C}"/>
      </w:docPartPr>
      <w:docPartBody>
        <w:p w:rsidR="0090191F" w:rsidRDefault="00E742A1">
          <w:pPr>
            <w:pStyle w:val="5C526DE71FE247A9B4402C8230BE5357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23836769E1D248CDB920F01170AD11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8D05A4-D6D5-40E0-9DF9-5D0ABAA11258}"/>
      </w:docPartPr>
      <w:docPartBody>
        <w:p w:rsidR="0090191F" w:rsidRDefault="00E742A1">
          <w:pPr>
            <w:pStyle w:val="23836769E1D248CDB920F01170AD11CA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  <w:docPart>
      <w:docPartPr>
        <w:name w:val="F6D1B349A23F4D64833C0353B647F0A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C95BAE-045F-4C6A-BBFF-CE28D0AEE4CB}"/>
      </w:docPartPr>
      <w:docPartBody>
        <w:p w:rsidR="0090191F" w:rsidRDefault="00E742A1">
          <w:pPr>
            <w:pStyle w:val="F6D1B349A23F4D64833C0353B647F0AF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3429105FE9F54005B716905C6280F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B5A590-F84C-46E3-A6FA-8014A7EB4E80}"/>
      </w:docPartPr>
      <w:docPartBody>
        <w:p w:rsidR="0090191F" w:rsidRDefault="00E742A1">
          <w:pPr>
            <w:pStyle w:val="3429105FE9F54005B716905C6280F93E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52AE"/>
    <w:rsid w:val="00317466"/>
    <w:rsid w:val="00495D1E"/>
    <w:rsid w:val="008E4911"/>
    <w:rsid w:val="0090191F"/>
    <w:rsid w:val="00955B40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6748</TotalTime>
  <Pages>14</Pages>
  <Words>1868</Words>
  <Characters>10652</Characters>
  <Application>Microsoft Office Word</Application>
  <DocSecurity>0</DocSecurity>
  <Lines>88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16</cp:revision>
  <cp:lastPrinted>2022-08-17T13:22:00Z</cp:lastPrinted>
  <dcterms:created xsi:type="dcterms:W3CDTF">2022-08-04T23:15:00Z</dcterms:created>
  <dcterms:modified xsi:type="dcterms:W3CDTF">2022-08-18T21:11:00Z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